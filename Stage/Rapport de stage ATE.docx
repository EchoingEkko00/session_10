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E47CF" w14:textId="77777777" w:rsidR="00B63547" w:rsidRDefault="00B63547" w:rsidP="00C232B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35"/>
        <w:gridCol w:w="4363"/>
      </w:tblGrid>
      <w:tr w:rsidR="00C232B5" w14:paraId="155F9F20" w14:textId="77777777" w:rsidTr="00106EF4">
        <w:tc>
          <w:tcPr>
            <w:tcW w:w="5235" w:type="dxa"/>
            <w:tcBorders>
              <w:top w:val="nil"/>
              <w:left w:val="nil"/>
              <w:bottom w:val="nil"/>
              <w:right w:val="nil"/>
            </w:tcBorders>
            <w:shd w:val="clear" w:color="auto" w:fill="auto"/>
          </w:tcPr>
          <w:p w14:paraId="73E5980D" w14:textId="77777777" w:rsidR="00C232B5" w:rsidRDefault="00667052">
            <w:r>
              <w:rPr>
                <w:noProof/>
                <w:lang w:eastAsia="fr-CA"/>
              </w:rPr>
              <w:drawing>
                <wp:inline distT="0" distB="0" distL="0" distR="0" wp14:anchorId="4B351F6F" wp14:editId="5003BA4B">
                  <wp:extent cx="1857375" cy="676275"/>
                  <wp:effectExtent l="0" t="0" r="0" b="0"/>
                  <wp:docPr id="1" name="Image 1" descr="CAL_noir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_noirgr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7375" cy="676275"/>
                          </a:xfrm>
                          <a:prstGeom prst="rect">
                            <a:avLst/>
                          </a:prstGeom>
                          <a:noFill/>
                          <a:ln>
                            <a:noFill/>
                          </a:ln>
                        </pic:spPr>
                      </pic:pic>
                    </a:graphicData>
                  </a:graphic>
                </wp:inline>
              </w:drawing>
            </w:r>
          </w:p>
          <w:p w14:paraId="4A073258" w14:textId="77777777" w:rsidR="00C232B5" w:rsidRPr="00106EF4" w:rsidRDefault="00C232B5">
            <w:pPr>
              <w:rPr>
                <w:b/>
              </w:rPr>
            </w:pPr>
          </w:p>
        </w:tc>
        <w:tc>
          <w:tcPr>
            <w:tcW w:w="4363" w:type="dxa"/>
            <w:tcBorders>
              <w:top w:val="nil"/>
              <w:left w:val="nil"/>
              <w:bottom w:val="nil"/>
              <w:right w:val="nil"/>
            </w:tcBorders>
            <w:shd w:val="clear" w:color="auto" w:fill="auto"/>
          </w:tcPr>
          <w:p w14:paraId="11232B1F" w14:textId="77777777" w:rsidR="00573E46" w:rsidRPr="00106EF4" w:rsidRDefault="004A64C4" w:rsidP="00C232B5">
            <w:pPr>
              <w:rPr>
                <w:b/>
                <w:color w:val="FF0000"/>
              </w:rPr>
            </w:pPr>
            <w:r w:rsidRPr="00106EF4">
              <w:rPr>
                <w:b/>
                <w:color w:val="FF0000"/>
              </w:rPr>
              <w:t>Techniques de l'informatique</w:t>
            </w:r>
          </w:p>
          <w:p w14:paraId="0D39ECE0" w14:textId="77777777" w:rsidR="00C232B5" w:rsidRPr="00106EF4" w:rsidRDefault="00C232B5" w:rsidP="00C232B5">
            <w:pPr>
              <w:rPr>
                <w:b/>
              </w:rPr>
            </w:pPr>
            <w:r w:rsidRPr="00106EF4">
              <w:rPr>
                <w:b/>
              </w:rPr>
              <w:t>ALTERNANCE TRAVAIL-ÉTUDES</w:t>
            </w:r>
          </w:p>
          <w:p w14:paraId="02411217" w14:textId="77777777" w:rsidR="00C232B5" w:rsidRPr="00106EF4" w:rsidRDefault="00C232B5" w:rsidP="00C232B5">
            <w:pPr>
              <w:rPr>
                <w:b/>
              </w:rPr>
            </w:pPr>
          </w:p>
        </w:tc>
      </w:tr>
    </w:tbl>
    <w:p w14:paraId="10684CE5" w14:textId="77777777" w:rsidR="00F52669" w:rsidRDefault="00F52669"/>
    <w:tbl>
      <w:tblPr>
        <w:tblW w:w="0" w:type="auto"/>
        <w:tblBorders>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00"/>
      </w:tblGrid>
      <w:tr w:rsidR="0001247C" w14:paraId="68A6EFBD" w14:textId="77777777">
        <w:trPr>
          <w:trHeight w:val="843"/>
        </w:trPr>
        <w:tc>
          <w:tcPr>
            <w:tcW w:w="9500" w:type="dxa"/>
            <w:tcBorders>
              <w:bottom w:val="nil"/>
            </w:tcBorders>
          </w:tcPr>
          <w:p w14:paraId="0C5AB580" w14:textId="77777777" w:rsidR="00B63547" w:rsidRPr="00C232B5" w:rsidRDefault="00C232B5">
            <w:pPr>
              <w:spacing w:before="120" w:after="120"/>
              <w:jc w:val="center"/>
              <w:rPr>
                <w:b/>
                <w:sz w:val="32"/>
                <w:szCs w:val="32"/>
              </w:rPr>
            </w:pPr>
            <w:r w:rsidRPr="00C232B5">
              <w:rPr>
                <w:b/>
                <w:sz w:val="32"/>
                <w:szCs w:val="32"/>
              </w:rPr>
              <w:t>RAPPORT DE STAGE</w:t>
            </w:r>
          </w:p>
          <w:p w14:paraId="0EF1ADD8" w14:textId="77777777" w:rsidR="0001247C" w:rsidRPr="00F74A6F" w:rsidRDefault="0001247C">
            <w:pPr>
              <w:spacing w:before="120" w:after="120"/>
              <w:jc w:val="center"/>
              <w:rPr>
                <w:b/>
                <w:bCs/>
                <w:sz w:val="24"/>
              </w:rPr>
            </w:pPr>
          </w:p>
        </w:tc>
      </w:tr>
      <w:tr w:rsidR="0001247C" w14:paraId="528027E2" w14:textId="77777777">
        <w:tc>
          <w:tcPr>
            <w:tcW w:w="9500" w:type="dxa"/>
            <w:tcBorders>
              <w:top w:val="nil"/>
              <w:bottom w:val="nil"/>
            </w:tcBorders>
          </w:tcPr>
          <w:p w14:paraId="67480F4F" w14:textId="77777777" w:rsidR="0001247C" w:rsidRDefault="0001247C"/>
        </w:tc>
      </w:tr>
      <w:tr w:rsidR="0001247C" w14:paraId="689753E2" w14:textId="77777777">
        <w:tc>
          <w:tcPr>
            <w:tcW w:w="9500" w:type="dxa"/>
            <w:tcBorders>
              <w:top w:val="nil"/>
              <w:bottom w:val="double" w:sz="4" w:space="0" w:color="auto"/>
            </w:tcBorders>
          </w:tcPr>
          <w:p w14:paraId="1986EF4E" w14:textId="77777777" w:rsidR="0001247C" w:rsidRPr="00C232B5" w:rsidRDefault="00C232B5" w:rsidP="00C232B5">
            <w:pPr>
              <w:pStyle w:val="Titre2"/>
              <w:spacing w:before="360" w:after="240"/>
              <w:jc w:val="center"/>
            </w:pPr>
            <w:r w:rsidRPr="00C232B5">
              <w:t>RENSEIGNEMENTS SUR L’ENTREPRISE D’ACCUEIL</w:t>
            </w:r>
          </w:p>
        </w:tc>
      </w:tr>
      <w:tr w:rsidR="0001247C" w14:paraId="2FEEA3C4" w14:textId="77777777">
        <w:tc>
          <w:tcPr>
            <w:tcW w:w="9500" w:type="dxa"/>
            <w:tcBorders>
              <w:top w:val="double" w:sz="4" w:space="0" w:color="auto"/>
              <w:left w:val="double" w:sz="4" w:space="0" w:color="auto"/>
              <w:bottom w:val="single" w:sz="4" w:space="0" w:color="auto"/>
              <w:right w:val="double" w:sz="4" w:space="0" w:color="auto"/>
            </w:tcBorders>
          </w:tcPr>
          <w:p w14:paraId="1079E90F" w14:textId="77777777" w:rsidR="0001247C" w:rsidRDefault="0001247C">
            <w:pPr>
              <w:spacing w:before="160" w:after="160"/>
            </w:pPr>
            <w:r>
              <w:t xml:space="preserve">Raison sociale : </w:t>
            </w:r>
            <w:r>
              <w:fldChar w:fldCharType="begin">
                <w:ffData>
                  <w:name w:val="Texte1"/>
                  <w:enabled/>
                  <w:calcOnExit w:val="0"/>
                  <w:textInput/>
                </w:ffData>
              </w:fldChar>
            </w:r>
            <w:bookmarkStart w:id="0" w:name="Texte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r>
      <w:tr w:rsidR="0001247C" w14:paraId="289C29AF" w14:textId="77777777">
        <w:tc>
          <w:tcPr>
            <w:tcW w:w="9500" w:type="dxa"/>
            <w:tcBorders>
              <w:top w:val="single" w:sz="4" w:space="0" w:color="auto"/>
              <w:left w:val="double" w:sz="4" w:space="0" w:color="auto"/>
              <w:bottom w:val="single" w:sz="4" w:space="0" w:color="auto"/>
              <w:right w:val="double" w:sz="4" w:space="0" w:color="auto"/>
            </w:tcBorders>
          </w:tcPr>
          <w:p w14:paraId="710D5C55" w14:textId="6785B3C0" w:rsidR="0001247C" w:rsidRDefault="0001247C">
            <w:pPr>
              <w:spacing w:before="160" w:after="160"/>
            </w:pPr>
            <w:r>
              <w:t xml:space="preserve">Adresse : </w:t>
            </w:r>
            <w:r w:rsidR="009B3B45" w:rsidRPr="009B3B45">
              <w:t>9800 Blvd. Cavendish</w:t>
            </w:r>
            <w:r w:rsidR="009B3B45">
              <w:t xml:space="preserve">, </w:t>
            </w:r>
            <w:r w:rsidR="009B3B45" w:rsidRPr="009B3B45">
              <w:t>Montreal</w:t>
            </w:r>
          </w:p>
        </w:tc>
      </w:tr>
      <w:tr w:rsidR="0001247C" w14:paraId="04A67E5D" w14:textId="77777777">
        <w:tc>
          <w:tcPr>
            <w:tcW w:w="9500" w:type="dxa"/>
            <w:tcBorders>
              <w:top w:val="single" w:sz="4" w:space="0" w:color="auto"/>
              <w:left w:val="double" w:sz="4" w:space="0" w:color="auto"/>
              <w:bottom w:val="single" w:sz="4" w:space="0" w:color="auto"/>
              <w:right w:val="double" w:sz="4" w:space="0" w:color="auto"/>
            </w:tcBorders>
          </w:tcPr>
          <w:p w14:paraId="09F7DB58" w14:textId="47BB7F72" w:rsidR="0001247C" w:rsidRDefault="0001247C">
            <w:pPr>
              <w:spacing w:before="160" w:after="160"/>
            </w:pPr>
            <w:r>
              <w:t>Code postal :</w:t>
            </w:r>
            <w:r w:rsidR="009B3B45">
              <w:t xml:space="preserve"> </w:t>
            </w:r>
            <w:r w:rsidR="009B3B45" w:rsidRPr="009B3B45">
              <w:t>H4M 2V9</w:t>
            </w:r>
          </w:p>
        </w:tc>
      </w:tr>
      <w:tr w:rsidR="0001247C" w14:paraId="79CC56FE" w14:textId="77777777">
        <w:tc>
          <w:tcPr>
            <w:tcW w:w="9500" w:type="dxa"/>
            <w:tcBorders>
              <w:top w:val="single" w:sz="4" w:space="0" w:color="auto"/>
              <w:left w:val="double" w:sz="4" w:space="0" w:color="auto"/>
              <w:bottom w:val="single" w:sz="4" w:space="0" w:color="auto"/>
              <w:right w:val="double" w:sz="4" w:space="0" w:color="auto"/>
            </w:tcBorders>
          </w:tcPr>
          <w:p w14:paraId="024A5C87" w14:textId="11744D25" w:rsidR="0001247C" w:rsidRDefault="0001247C">
            <w:pPr>
              <w:spacing w:before="160" w:after="160"/>
            </w:pPr>
            <w:r>
              <w:t xml:space="preserve">Téléphone : </w:t>
            </w:r>
            <w:r w:rsidR="009B3B45" w:rsidRPr="009B3B45">
              <w:t>514-693-0999</w:t>
            </w:r>
          </w:p>
        </w:tc>
      </w:tr>
      <w:tr w:rsidR="0001247C" w14:paraId="39697671" w14:textId="77777777">
        <w:tc>
          <w:tcPr>
            <w:tcW w:w="9500" w:type="dxa"/>
            <w:tcBorders>
              <w:top w:val="single" w:sz="4" w:space="0" w:color="auto"/>
              <w:left w:val="double" w:sz="4" w:space="0" w:color="auto"/>
              <w:bottom w:val="single" w:sz="4" w:space="0" w:color="auto"/>
              <w:right w:val="double" w:sz="4" w:space="0" w:color="auto"/>
            </w:tcBorders>
          </w:tcPr>
          <w:p w14:paraId="2F325812" w14:textId="77777777" w:rsidR="0001247C" w:rsidRDefault="0001247C">
            <w:pPr>
              <w:spacing w:before="160" w:after="160"/>
            </w:pPr>
            <w:r>
              <w:t xml:space="preserve">Télécopieur : </w:t>
            </w:r>
            <w:r>
              <w:fldChar w:fldCharType="begin">
                <w:ffData>
                  <w:name w:val="Texte5"/>
                  <w:enabled/>
                  <w:calcOnExit w:val="0"/>
                  <w:textInput/>
                </w:ffData>
              </w:fldChar>
            </w:r>
            <w:bookmarkStart w:id="1" w:name="Texte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r>
      <w:tr w:rsidR="0001247C" w14:paraId="5A9F2A5F" w14:textId="77777777">
        <w:tc>
          <w:tcPr>
            <w:tcW w:w="9500" w:type="dxa"/>
            <w:tcBorders>
              <w:top w:val="single" w:sz="4" w:space="0" w:color="auto"/>
              <w:left w:val="double" w:sz="4" w:space="0" w:color="auto"/>
              <w:bottom w:val="single" w:sz="4" w:space="0" w:color="auto"/>
              <w:right w:val="double" w:sz="4" w:space="0" w:color="auto"/>
            </w:tcBorders>
          </w:tcPr>
          <w:p w14:paraId="1DF1A6F8" w14:textId="19B3058A" w:rsidR="0001247C" w:rsidRDefault="0001247C">
            <w:pPr>
              <w:spacing w:before="160" w:after="160"/>
            </w:pPr>
            <w:r>
              <w:t xml:space="preserve">Courriel : </w:t>
            </w:r>
            <w:r w:rsidR="009B3B45" w:rsidRPr="009B3B45">
              <w:t>micheline@karmahr.com</w:t>
            </w:r>
          </w:p>
        </w:tc>
      </w:tr>
      <w:tr w:rsidR="0001247C" w14:paraId="777FEE41" w14:textId="77777777">
        <w:tc>
          <w:tcPr>
            <w:tcW w:w="9500" w:type="dxa"/>
            <w:tcBorders>
              <w:top w:val="single" w:sz="4" w:space="0" w:color="auto"/>
              <w:left w:val="double" w:sz="4" w:space="0" w:color="auto"/>
              <w:bottom w:val="single" w:sz="4" w:space="0" w:color="auto"/>
              <w:right w:val="double" w:sz="4" w:space="0" w:color="auto"/>
            </w:tcBorders>
          </w:tcPr>
          <w:p w14:paraId="272953C8" w14:textId="651EC351" w:rsidR="0001247C" w:rsidRDefault="0001247C">
            <w:pPr>
              <w:spacing w:before="160" w:after="160"/>
            </w:pPr>
            <w:r>
              <w:t xml:space="preserve">Nom du superviseur de stage : </w:t>
            </w:r>
            <w:r w:rsidR="009B3B45" w:rsidRPr="009B3B45">
              <w:t>Andriy</w:t>
            </w:r>
          </w:p>
        </w:tc>
      </w:tr>
      <w:tr w:rsidR="0001247C" w14:paraId="280128FE" w14:textId="77777777">
        <w:tc>
          <w:tcPr>
            <w:tcW w:w="9500" w:type="dxa"/>
            <w:tcBorders>
              <w:top w:val="single" w:sz="4" w:space="0" w:color="auto"/>
              <w:left w:val="double" w:sz="4" w:space="0" w:color="auto"/>
              <w:bottom w:val="single" w:sz="4" w:space="0" w:color="auto"/>
              <w:right w:val="double" w:sz="4" w:space="0" w:color="auto"/>
            </w:tcBorders>
          </w:tcPr>
          <w:p w14:paraId="01E42236" w14:textId="1DF921F8" w:rsidR="0001247C" w:rsidRDefault="0001247C">
            <w:pPr>
              <w:spacing w:before="160" w:after="160"/>
            </w:pPr>
            <w:r>
              <w:t xml:space="preserve">Fonction du superviseur : </w:t>
            </w:r>
            <w:r w:rsidR="009B3B45" w:rsidRPr="009B3B45">
              <w:t>Programmeur</w:t>
            </w:r>
          </w:p>
        </w:tc>
      </w:tr>
      <w:tr w:rsidR="0001247C" w14:paraId="3542B19C" w14:textId="77777777">
        <w:tc>
          <w:tcPr>
            <w:tcW w:w="9500" w:type="dxa"/>
            <w:tcBorders>
              <w:top w:val="single" w:sz="4" w:space="0" w:color="auto"/>
              <w:left w:val="double" w:sz="4" w:space="0" w:color="auto"/>
              <w:bottom w:val="single" w:sz="4" w:space="0" w:color="auto"/>
              <w:right w:val="double" w:sz="4" w:space="0" w:color="auto"/>
            </w:tcBorders>
          </w:tcPr>
          <w:p w14:paraId="4F8E54AB" w14:textId="77777777" w:rsidR="0001247C" w:rsidRDefault="0001247C">
            <w:pPr>
              <w:spacing w:before="160" w:after="160"/>
            </w:pPr>
            <w:r>
              <w:t>Services offerts par l’entreprise à sa clientèle :</w:t>
            </w:r>
          </w:p>
          <w:p w14:paraId="2252FE0A" w14:textId="4570E9FB" w:rsidR="0001247C" w:rsidRDefault="009B3B45">
            <w:pPr>
              <w:spacing w:before="160" w:after="160"/>
            </w:pPr>
            <w:r w:rsidRPr="009B3B45">
              <w:t>Simplifier des flux de travail complexes</w:t>
            </w:r>
          </w:p>
          <w:p w14:paraId="64E877E8" w14:textId="0248B9C6" w:rsidR="0001247C" w:rsidRDefault="009B3B45">
            <w:pPr>
              <w:spacing w:before="160" w:after="160"/>
            </w:pPr>
            <w:r>
              <w:t>Soutien Technique</w:t>
            </w:r>
          </w:p>
          <w:p w14:paraId="454CFAEA" w14:textId="73A1B59D" w:rsidR="0001247C" w:rsidRDefault="009B3B45">
            <w:pPr>
              <w:spacing w:before="160" w:after="160"/>
            </w:pPr>
            <w:r w:rsidRPr="009B3B45">
              <w:t>Consultation</w:t>
            </w:r>
          </w:p>
        </w:tc>
      </w:tr>
      <w:tr w:rsidR="0001247C" w14:paraId="376CB1AD" w14:textId="77777777">
        <w:tc>
          <w:tcPr>
            <w:tcW w:w="9500" w:type="dxa"/>
            <w:tcBorders>
              <w:top w:val="single" w:sz="4" w:space="0" w:color="auto"/>
              <w:left w:val="double" w:sz="4" w:space="0" w:color="auto"/>
              <w:bottom w:val="single" w:sz="4" w:space="0" w:color="auto"/>
              <w:right w:val="double" w:sz="4" w:space="0" w:color="auto"/>
            </w:tcBorders>
          </w:tcPr>
          <w:p w14:paraId="5AA475E7" w14:textId="77777777" w:rsidR="0001247C" w:rsidRDefault="0001247C">
            <w:pPr>
              <w:spacing w:before="160" w:after="160"/>
            </w:pPr>
            <w:r>
              <w:t>Principaux projets réalisés :</w:t>
            </w:r>
          </w:p>
          <w:p w14:paraId="69D4C65C" w14:textId="77777777" w:rsidR="009B3B45" w:rsidRDefault="009B3B45">
            <w:pPr>
              <w:spacing w:before="160" w:after="160"/>
            </w:pPr>
            <w:r w:rsidRPr="009B3B45">
              <w:t>Solution ERP intégrée pour les transformateurs de matières plastiques</w:t>
            </w:r>
          </w:p>
          <w:p w14:paraId="6828756C" w14:textId="07434B6E" w:rsidR="0001247C" w:rsidRDefault="009B3B45">
            <w:pPr>
              <w:spacing w:before="160" w:after="160"/>
            </w:pPr>
            <w:r>
              <w:t>Le Punch</w:t>
            </w:r>
          </w:p>
          <w:p w14:paraId="732D99A8" w14:textId="40B9FF92" w:rsidR="0001247C" w:rsidRDefault="009B3B45">
            <w:pPr>
              <w:spacing w:before="160" w:after="160"/>
            </w:pPr>
            <w:r>
              <w:t>CyFrame App</w:t>
            </w:r>
          </w:p>
        </w:tc>
      </w:tr>
      <w:tr w:rsidR="0001247C" w14:paraId="099FAFE4" w14:textId="77777777">
        <w:tc>
          <w:tcPr>
            <w:tcW w:w="9500" w:type="dxa"/>
            <w:tcBorders>
              <w:top w:val="single" w:sz="4" w:space="0" w:color="auto"/>
              <w:left w:val="double" w:sz="4" w:space="0" w:color="auto"/>
              <w:bottom w:val="single" w:sz="4" w:space="0" w:color="auto"/>
              <w:right w:val="double" w:sz="4" w:space="0" w:color="auto"/>
            </w:tcBorders>
          </w:tcPr>
          <w:p w14:paraId="5FE90633" w14:textId="5BA2C7D6" w:rsidR="0001247C" w:rsidRDefault="0001247C">
            <w:pPr>
              <w:spacing w:before="160" w:after="160"/>
            </w:pPr>
            <w:r>
              <w:t xml:space="preserve">Nombre d’années d’existence : </w:t>
            </w:r>
            <w:r w:rsidR="009B3B45">
              <w:t>37 ans</w:t>
            </w:r>
          </w:p>
        </w:tc>
      </w:tr>
      <w:tr w:rsidR="0001247C" w14:paraId="7583B989" w14:textId="77777777">
        <w:tc>
          <w:tcPr>
            <w:tcW w:w="9500" w:type="dxa"/>
            <w:tcBorders>
              <w:top w:val="single" w:sz="4" w:space="0" w:color="auto"/>
              <w:left w:val="double" w:sz="4" w:space="0" w:color="auto"/>
              <w:bottom w:val="double" w:sz="4" w:space="0" w:color="auto"/>
              <w:right w:val="double" w:sz="4" w:space="0" w:color="auto"/>
            </w:tcBorders>
          </w:tcPr>
          <w:p w14:paraId="4E2B7DBE" w14:textId="16EE5504" w:rsidR="0001247C" w:rsidRDefault="0001247C">
            <w:pPr>
              <w:spacing w:before="160" w:after="160"/>
            </w:pPr>
            <w:r>
              <w:t xml:space="preserve">Nombre approximatif d’employés : </w:t>
            </w:r>
            <w:r w:rsidR="009B3B45">
              <w:t>50</w:t>
            </w:r>
          </w:p>
        </w:tc>
      </w:tr>
      <w:tr w:rsidR="0001247C" w14:paraId="5970B880" w14:textId="77777777">
        <w:tc>
          <w:tcPr>
            <w:tcW w:w="9500" w:type="dxa"/>
            <w:tcBorders>
              <w:bottom w:val="nil"/>
            </w:tcBorders>
          </w:tcPr>
          <w:p w14:paraId="5971C2F7" w14:textId="77777777" w:rsidR="0001247C" w:rsidRPr="00C232B5" w:rsidRDefault="0001247C">
            <w:pPr>
              <w:pStyle w:val="Titre1"/>
              <w:rPr>
                <w:sz w:val="22"/>
                <w:szCs w:val="22"/>
                <w:u w:val="single"/>
              </w:rPr>
            </w:pPr>
            <w:r w:rsidRPr="00C232B5">
              <w:rPr>
                <w:sz w:val="22"/>
                <w:szCs w:val="22"/>
                <w:u w:val="single"/>
              </w:rPr>
              <w:lastRenderedPageBreak/>
              <w:t>FICHE DE LA PREMIÈRE JOURNÉE</w:t>
            </w:r>
          </w:p>
          <w:p w14:paraId="7C5163DB" w14:textId="77777777" w:rsidR="0001247C" w:rsidRDefault="0001247C">
            <w:pPr>
              <w:spacing w:before="120" w:after="120"/>
              <w:rPr>
                <w:b/>
                <w:bCs/>
                <w:sz w:val="24"/>
              </w:rPr>
            </w:pPr>
          </w:p>
        </w:tc>
      </w:tr>
      <w:tr w:rsidR="0001247C" w14:paraId="5FCF5730" w14:textId="77777777">
        <w:tc>
          <w:tcPr>
            <w:tcW w:w="9500" w:type="dxa"/>
            <w:tcBorders>
              <w:top w:val="nil"/>
              <w:bottom w:val="nil"/>
            </w:tcBorders>
          </w:tcPr>
          <w:p w14:paraId="5462EEB9" w14:textId="77777777" w:rsidR="0001247C" w:rsidRDefault="0001247C">
            <w:pPr>
              <w:pStyle w:val="Titre2"/>
              <w:spacing w:before="240"/>
            </w:pPr>
            <w:r>
              <w:t>IDENTIFICATION</w:t>
            </w:r>
          </w:p>
          <w:p w14:paraId="726D2272" w14:textId="77777777" w:rsidR="0001247C" w:rsidRDefault="0001247C"/>
        </w:tc>
      </w:tr>
      <w:tr w:rsidR="0001247C" w14:paraId="2454DD72" w14:textId="77777777">
        <w:tc>
          <w:tcPr>
            <w:tcW w:w="9500" w:type="dxa"/>
            <w:tcBorders>
              <w:top w:val="double" w:sz="4" w:space="0" w:color="auto"/>
              <w:left w:val="double" w:sz="4" w:space="0" w:color="auto"/>
              <w:bottom w:val="single" w:sz="4" w:space="0" w:color="auto"/>
              <w:right w:val="double" w:sz="4" w:space="0" w:color="auto"/>
            </w:tcBorders>
          </w:tcPr>
          <w:p w14:paraId="3050BC4F" w14:textId="04D3BC7A" w:rsidR="0001247C" w:rsidRDefault="0001247C">
            <w:pPr>
              <w:spacing w:before="160" w:after="160"/>
            </w:pPr>
            <w:r>
              <w:t xml:space="preserve">Date : </w:t>
            </w:r>
            <w:r w:rsidR="004B2BCE" w:rsidRPr="004B2BCE">
              <w:t>2024-01-22</w:t>
            </w:r>
          </w:p>
        </w:tc>
      </w:tr>
      <w:tr w:rsidR="0001247C" w14:paraId="73D10E99" w14:textId="77777777">
        <w:tc>
          <w:tcPr>
            <w:tcW w:w="9500" w:type="dxa"/>
            <w:tcBorders>
              <w:top w:val="single" w:sz="4" w:space="0" w:color="auto"/>
              <w:left w:val="double" w:sz="4" w:space="0" w:color="auto"/>
              <w:bottom w:val="single" w:sz="4" w:space="0" w:color="auto"/>
              <w:right w:val="double" w:sz="4" w:space="0" w:color="auto"/>
            </w:tcBorders>
          </w:tcPr>
          <w:p w14:paraId="66C02179" w14:textId="7162BD9E" w:rsidR="0001247C" w:rsidRDefault="0001247C">
            <w:pPr>
              <w:spacing w:before="160" w:after="160"/>
            </w:pPr>
            <w:r>
              <w:t xml:space="preserve">Nom de l’élève : </w:t>
            </w:r>
            <w:r w:rsidR="004B2BCE">
              <w:t>Christopher-William Archambault-Bouffard</w:t>
            </w:r>
          </w:p>
        </w:tc>
      </w:tr>
      <w:tr w:rsidR="0001247C" w14:paraId="02D4DF4F" w14:textId="77777777">
        <w:tc>
          <w:tcPr>
            <w:tcW w:w="9500" w:type="dxa"/>
            <w:tcBorders>
              <w:top w:val="single" w:sz="4" w:space="0" w:color="auto"/>
              <w:left w:val="double" w:sz="4" w:space="0" w:color="auto"/>
              <w:bottom w:val="single" w:sz="4" w:space="0" w:color="auto"/>
              <w:right w:val="double" w:sz="4" w:space="0" w:color="auto"/>
            </w:tcBorders>
          </w:tcPr>
          <w:p w14:paraId="3629F626" w14:textId="11853BAA" w:rsidR="0001247C" w:rsidRDefault="0001247C">
            <w:pPr>
              <w:spacing w:before="160" w:after="160"/>
            </w:pPr>
            <w:r>
              <w:t>Nom de l’entreprise :</w:t>
            </w:r>
            <w:r w:rsidR="004B2BCE">
              <w:t xml:space="preserve"> CyFrame Inc.</w:t>
            </w:r>
          </w:p>
        </w:tc>
      </w:tr>
      <w:tr w:rsidR="0001247C" w14:paraId="58A4BB84" w14:textId="77777777">
        <w:tc>
          <w:tcPr>
            <w:tcW w:w="9500" w:type="dxa"/>
            <w:tcBorders>
              <w:top w:val="single" w:sz="4" w:space="0" w:color="auto"/>
              <w:left w:val="double" w:sz="4" w:space="0" w:color="auto"/>
              <w:bottom w:val="double" w:sz="4" w:space="0" w:color="auto"/>
              <w:right w:val="double" w:sz="4" w:space="0" w:color="auto"/>
            </w:tcBorders>
          </w:tcPr>
          <w:p w14:paraId="3B878276" w14:textId="4DC03B4E" w:rsidR="0001247C" w:rsidRDefault="0001247C">
            <w:pPr>
              <w:spacing w:before="160" w:after="160"/>
            </w:pPr>
            <w:r>
              <w:t xml:space="preserve">Localité : </w:t>
            </w:r>
            <w:r w:rsidR="004B2BCE">
              <w:t>Montréal</w:t>
            </w:r>
          </w:p>
        </w:tc>
      </w:tr>
    </w:tbl>
    <w:p w14:paraId="42BA8ED8" w14:textId="77777777" w:rsidR="0001247C" w:rsidRDefault="0001247C"/>
    <w:p w14:paraId="0A06D0C9" w14:textId="77777777" w:rsidR="0001247C" w:rsidRDefault="000124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00"/>
      </w:tblGrid>
      <w:tr w:rsidR="0001247C" w14:paraId="6A81824A" w14:textId="77777777">
        <w:tc>
          <w:tcPr>
            <w:tcW w:w="9500" w:type="dxa"/>
            <w:tcBorders>
              <w:top w:val="nil"/>
              <w:left w:val="nil"/>
              <w:bottom w:val="double" w:sz="4" w:space="0" w:color="auto"/>
              <w:right w:val="nil"/>
            </w:tcBorders>
          </w:tcPr>
          <w:p w14:paraId="42845A1A" w14:textId="77777777" w:rsidR="0001247C" w:rsidRDefault="0001247C">
            <w:pPr>
              <w:spacing w:before="240" w:after="240"/>
              <w:rPr>
                <w:b/>
                <w:bCs/>
                <w:u w:val="single"/>
              </w:rPr>
            </w:pPr>
            <w:r>
              <w:rPr>
                <w:b/>
                <w:bCs/>
                <w:u w:val="single"/>
              </w:rPr>
              <w:t>MES OBSERVATIONS EN CE QUI CONCERNE :</w:t>
            </w:r>
          </w:p>
        </w:tc>
      </w:tr>
      <w:tr w:rsidR="0001247C" w14:paraId="41AEC559" w14:textId="77777777">
        <w:tc>
          <w:tcPr>
            <w:tcW w:w="9500" w:type="dxa"/>
            <w:tcBorders>
              <w:top w:val="double" w:sz="4" w:space="0" w:color="auto"/>
              <w:left w:val="double" w:sz="4" w:space="0" w:color="auto"/>
              <w:right w:val="double" w:sz="4" w:space="0" w:color="auto"/>
            </w:tcBorders>
          </w:tcPr>
          <w:p w14:paraId="057051D7" w14:textId="77777777" w:rsidR="0001247C" w:rsidRDefault="0001247C">
            <w:pPr>
              <w:spacing w:before="120" w:after="120"/>
            </w:pPr>
            <w:r>
              <w:t>A) le type d’environnement de travail :</w:t>
            </w:r>
            <w:r w:rsidR="005F0F2D">
              <w:t xml:space="preserve"> </w:t>
            </w:r>
          </w:p>
          <w:p w14:paraId="4100495F" w14:textId="77777777" w:rsidR="0001247C" w:rsidRDefault="005F0F2D">
            <w:pPr>
              <w:spacing w:before="120" w:after="120"/>
            </w:pPr>
            <w:r>
              <w:t xml:space="preserve">Chantier </w:t>
            </w:r>
            <w:sdt>
              <w:sdtPr>
                <w:id w:val="-884490403"/>
                <w14:checkbox>
                  <w14:checked w14:val="0"/>
                  <w14:checkedState w14:val="2612" w14:font="MS Gothic"/>
                  <w14:uncheckedState w14:val="2610" w14:font="MS Gothic"/>
                </w14:checkbox>
              </w:sdtPr>
              <w:sdtContent>
                <w:r w:rsidR="00667052">
                  <w:rPr>
                    <w:rFonts w:ascii="MS Gothic" w:eastAsia="MS Gothic" w:hAnsi="MS Gothic" w:hint="eastAsia"/>
                  </w:rPr>
                  <w:t>☐</w:t>
                </w:r>
              </w:sdtContent>
            </w:sdt>
          </w:p>
          <w:p w14:paraId="430B980E" w14:textId="77777777" w:rsidR="0001247C" w:rsidRDefault="005F0F2D">
            <w:pPr>
              <w:spacing w:before="120" w:after="120"/>
            </w:pPr>
            <w:r>
              <w:t xml:space="preserve">Laboratoire </w:t>
            </w:r>
            <w:sdt>
              <w:sdtPr>
                <w:id w:val="-2044582463"/>
                <w14:checkbox>
                  <w14:checked w14:val="0"/>
                  <w14:checkedState w14:val="2612" w14:font="MS Gothic"/>
                  <w14:uncheckedState w14:val="2610" w14:font="MS Gothic"/>
                </w14:checkbox>
              </w:sdtPr>
              <w:sdtContent>
                <w:r w:rsidR="00667052">
                  <w:rPr>
                    <w:rFonts w:ascii="MS Gothic" w:eastAsia="MS Gothic" w:hAnsi="MS Gothic" w:hint="eastAsia"/>
                  </w:rPr>
                  <w:t>☐</w:t>
                </w:r>
              </w:sdtContent>
            </w:sdt>
          </w:p>
          <w:p w14:paraId="2ED5230F" w14:textId="12EBB10D" w:rsidR="0001247C" w:rsidRDefault="005F0F2D">
            <w:pPr>
              <w:spacing w:before="120" w:after="120"/>
            </w:pPr>
            <w:r>
              <w:t xml:space="preserve">Bureau </w:t>
            </w:r>
            <w:sdt>
              <w:sdtPr>
                <w:id w:val="-1154912362"/>
                <w14:checkbox>
                  <w14:checked w14:val="1"/>
                  <w14:checkedState w14:val="2612" w14:font="MS Gothic"/>
                  <w14:uncheckedState w14:val="2610" w14:font="MS Gothic"/>
                </w14:checkbox>
              </w:sdtPr>
              <w:sdtContent>
                <w:r w:rsidR="004B2BCE">
                  <w:rPr>
                    <w:rFonts w:ascii="MS Gothic" w:eastAsia="MS Gothic" w:hAnsi="MS Gothic" w:hint="eastAsia"/>
                  </w:rPr>
                  <w:t>☒</w:t>
                </w:r>
              </w:sdtContent>
            </w:sdt>
          </w:p>
        </w:tc>
      </w:tr>
      <w:tr w:rsidR="0001247C" w14:paraId="784D9CA5" w14:textId="77777777">
        <w:tc>
          <w:tcPr>
            <w:tcW w:w="9500" w:type="dxa"/>
            <w:tcBorders>
              <w:left w:val="double" w:sz="4" w:space="0" w:color="auto"/>
              <w:right w:val="double" w:sz="4" w:space="0" w:color="auto"/>
            </w:tcBorders>
          </w:tcPr>
          <w:p w14:paraId="68D5CB6F" w14:textId="066921FA" w:rsidR="0001247C" w:rsidRDefault="0001247C">
            <w:pPr>
              <w:spacing w:before="120" w:after="120"/>
            </w:pPr>
            <w:r>
              <w:t>B) l</w:t>
            </w:r>
            <w:r w:rsidR="005F0F2D">
              <w:t>’accueil de l’entreprise</w:t>
            </w:r>
            <w:r>
              <w:t> :</w:t>
            </w:r>
          </w:p>
          <w:p w14:paraId="6CEA54F0" w14:textId="159C6CF1" w:rsidR="0001247C" w:rsidRDefault="004B2BCE">
            <w:pPr>
              <w:spacing w:before="120" w:after="120"/>
            </w:pPr>
            <w:r>
              <w:t>Accueil chaleureuse</w:t>
            </w:r>
          </w:p>
          <w:p w14:paraId="74C95F70" w14:textId="543E15C0" w:rsidR="0001247C" w:rsidRDefault="004B2BCE">
            <w:pPr>
              <w:spacing w:before="120" w:after="120"/>
            </w:pPr>
            <w:r>
              <w:t>Bureau attitré à mon nom</w:t>
            </w:r>
          </w:p>
          <w:p w14:paraId="6C5F4D63" w14:textId="5E7D68F1" w:rsidR="0001247C" w:rsidRDefault="004B2BCE">
            <w:pPr>
              <w:spacing w:before="120" w:after="120"/>
            </w:pPr>
            <w:r>
              <w:t>Présentation du fonctionnement de la compagnie</w:t>
            </w:r>
          </w:p>
          <w:p w14:paraId="1F28B8FE" w14:textId="59E127EB" w:rsidR="0001247C" w:rsidRDefault="004B2BCE">
            <w:pPr>
              <w:spacing w:before="120" w:after="120"/>
            </w:pPr>
            <w:r>
              <w:t>Rencontre avec la plupart des développeur</w:t>
            </w:r>
          </w:p>
        </w:tc>
      </w:tr>
      <w:tr w:rsidR="0001247C" w14:paraId="36EDEE97" w14:textId="77777777">
        <w:tc>
          <w:tcPr>
            <w:tcW w:w="9500" w:type="dxa"/>
            <w:tcBorders>
              <w:left w:val="double" w:sz="4" w:space="0" w:color="auto"/>
              <w:bottom w:val="double" w:sz="4" w:space="0" w:color="auto"/>
              <w:right w:val="double" w:sz="4" w:space="0" w:color="auto"/>
            </w:tcBorders>
          </w:tcPr>
          <w:p w14:paraId="547F64DE" w14:textId="77777777" w:rsidR="0001247C" w:rsidRDefault="0001247C">
            <w:pPr>
              <w:spacing w:before="120" w:after="120"/>
            </w:pPr>
            <w:r>
              <w:t>C) le comportement des employés à mon égard :</w:t>
            </w:r>
          </w:p>
          <w:p w14:paraId="364D8D76" w14:textId="105ACA19" w:rsidR="0001247C" w:rsidRDefault="004B2BCE">
            <w:pPr>
              <w:spacing w:before="120" w:after="120"/>
            </w:pPr>
            <w:r>
              <w:t>Employés très courtois et gentil</w:t>
            </w:r>
          </w:p>
          <w:p w14:paraId="5838C886" w14:textId="076DD2DB" w:rsidR="0001247C" w:rsidRDefault="004B2BCE">
            <w:pPr>
              <w:spacing w:before="120" w:after="120"/>
            </w:pPr>
            <w:r>
              <w:t>Répond aux questions en cas de d’incompréhension</w:t>
            </w:r>
          </w:p>
          <w:p w14:paraId="1571A2A9" w14:textId="5C6C6FF2" w:rsidR="0001247C" w:rsidRDefault="004B2BCE">
            <w:pPr>
              <w:spacing w:before="120" w:after="120"/>
            </w:pPr>
            <w:r>
              <w:t>Employés très sociaux même avec nous en tant que stagiaire</w:t>
            </w:r>
          </w:p>
          <w:p w14:paraId="4379E90A" w14:textId="38332231" w:rsidR="0001247C" w:rsidRDefault="004B2BCE">
            <w:pPr>
              <w:spacing w:before="120" w:after="120"/>
            </w:pPr>
            <w:r>
              <w:t>Comportement amical et intègre bien les nouveaux</w:t>
            </w:r>
          </w:p>
        </w:tc>
      </w:tr>
    </w:tbl>
    <w:p w14:paraId="60E6D50B" w14:textId="77777777" w:rsidR="0001247C" w:rsidRDefault="0001247C"/>
    <w:p w14:paraId="1287FE0F" w14:textId="77777777" w:rsidR="0001247C" w:rsidRDefault="0001247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50"/>
        <w:gridCol w:w="4750"/>
      </w:tblGrid>
      <w:tr w:rsidR="0001247C" w14:paraId="391FFEDC" w14:textId="77777777">
        <w:tc>
          <w:tcPr>
            <w:tcW w:w="9500" w:type="dxa"/>
            <w:gridSpan w:val="2"/>
            <w:tcBorders>
              <w:top w:val="nil"/>
              <w:left w:val="nil"/>
              <w:bottom w:val="double" w:sz="4" w:space="0" w:color="auto"/>
              <w:right w:val="nil"/>
            </w:tcBorders>
          </w:tcPr>
          <w:p w14:paraId="062A50FB" w14:textId="77777777" w:rsidR="0001247C" w:rsidRDefault="0001247C" w:rsidP="00EF0861">
            <w:pPr>
              <w:spacing w:before="120" w:after="120"/>
              <w:rPr>
                <w:b/>
                <w:bCs/>
                <w:u w:val="single"/>
              </w:rPr>
            </w:pPr>
            <w:r>
              <w:rPr>
                <w:b/>
                <w:bCs/>
                <w:u w:val="single"/>
              </w:rPr>
              <w:lastRenderedPageBreak/>
              <w:t>LES</w:t>
            </w:r>
            <w:r w:rsidR="00F74A6F">
              <w:rPr>
                <w:b/>
                <w:bCs/>
                <w:u w:val="single"/>
              </w:rPr>
              <w:t xml:space="preserve"> OBJECTIFS QUE JE ME FIXE POUR CE STAGE :</w:t>
            </w:r>
          </w:p>
          <w:p w14:paraId="20716442" w14:textId="77777777" w:rsidR="00EF0861" w:rsidRPr="00EF0861" w:rsidRDefault="00EF0861" w:rsidP="00EF0861">
            <w:pPr>
              <w:spacing w:before="120" w:after="120"/>
              <w:rPr>
                <w:bCs/>
              </w:rPr>
            </w:pPr>
            <w:r>
              <w:rPr>
                <w:bCs/>
              </w:rPr>
              <w:t xml:space="preserve">(à remplir </w:t>
            </w:r>
            <w:r w:rsidRPr="00EF0861">
              <w:rPr>
                <w:b/>
                <w:bCs/>
              </w:rPr>
              <w:t>au début</w:t>
            </w:r>
            <w:r>
              <w:rPr>
                <w:bCs/>
              </w:rPr>
              <w:t xml:space="preserve"> du stage)</w:t>
            </w:r>
          </w:p>
        </w:tc>
      </w:tr>
      <w:tr w:rsidR="0001247C" w14:paraId="06F88C7F" w14:textId="77777777">
        <w:tc>
          <w:tcPr>
            <w:tcW w:w="9500" w:type="dxa"/>
            <w:gridSpan w:val="2"/>
            <w:tcBorders>
              <w:top w:val="double" w:sz="4" w:space="0" w:color="auto"/>
              <w:left w:val="double" w:sz="4" w:space="0" w:color="auto"/>
              <w:bottom w:val="double" w:sz="4" w:space="0" w:color="auto"/>
              <w:right w:val="double" w:sz="4" w:space="0" w:color="auto"/>
            </w:tcBorders>
          </w:tcPr>
          <w:p w14:paraId="1B811152" w14:textId="77777777" w:rsidR="0001247C" w:rsidRDefault="0099353F">
            <w:pPr>
              <w:spacing w:before="120" w:after="120"/>
            </w:pPr>
            <w:r>
              <w:t>Exemple :</w:t>
            </w:r>
          </w:p>
          <w:p w14:paraId="4324A964" w14:textId="6A870DE5" w:rsidR="004B2BCE" w:rsidRDefault="0099353F" w:rsidP="004B2BCE">
            <w:pPr>
              <w:pStyle w:val="Paragraphedeliste"/>
              <w:numPr>
                <w:ilvl w:val="0"/>
                <w:numId w:val="30"/>
              </w:numPr>
              <w:spacing w:before="120" w:after="120"/>
            </w:pPr>
            <w:r>
              <w:t>Améliorer mes compétences en communication.</w:t>
            </w:r>
          </w:p>
          <w:p w14:paraId="585918F8" w14:textId="73C81052" w:rsidR="0001247C" w:rsidRDefault="004B2BCE" w:rsidP="004B2BCE">
            <w:pPr>
              <w:spacing w:before="120" w:after="120"/>
            </w:pPr>
            <w:r w:rsidRPr="004B2BCE">
              <w:t>Développement de compétences techniques.</w:t>
            </w:r>
          </w:p>
          <w:p w14:paraId="7881AE93" w14:textId="1E71B4B0" w:rsidR="0001247C" w:rsidRDefault="004B2BCE">
            <w:pPr>
              <w:spacing w:before="120" w:after="120"/>
            </w:pPr>
            <w:r>
              <w:t>Améliorer</w:t>
            </w:r>
            <w:r w:rsidRPr="004B2BCE">
              <w:t xml:space="preserve"> </w:t>
            </w:r>
            <w:r>
              <w:t>ma g</w:t>
            </w:r>
            <w:r w:rsidRPr="004B2BCE">
              <w:t>estion du temps et des tâches</w:t>
            </w:r>
            <w:r>
              <w:t>.</w:t>
            </w:r>
          </w:p>
          <w:p w14:paraId="57183617" w14:textId="12B39C62" w:rsidR="0001247C" w:rsidRDefault="004B2BCE">
            <w:pPr>
              <w:spacing w:before="120" w:after="120"/>
            </w:pPr>
            <w:r>
              <w:t>Améliorer</w:t>
            </w:r>
            <w:r w:rsidRPr="004B2BCE">
              <w:t xml:space="preserve"> </w:t>
            </w:r>
            <w:r>
              <w:t>mes compétences en c</w:t>
            </w:r>
            <w:r w:rsidRPr="004B2BCE">
              <w:t>ommunication et collaboration</w:t>
            </w:r>
            <w:r>
              <w:t>.</w:t>
            </w:r>
          </w:p>
          <w:p w14:paraId="3FA15C82" w14:textId="4C92E9EC" w:rsidR="004B2BCE" w:rsidRDefault="00454F45">
            <w:pPr>
              <w:spacing w:before="120" w:after="120"/>
            </w:pPr>
            <w:r>
              <w:t>Améliorer ma compétence en r</w:t>
            </w:r>
            <w:r w:rsidRPr="00454F45">
              <w:t>ésolution de problèmes</w:t>
            </w:r>
          </w:p>
          <w:p w14:paraId="4BCCBF0C" w14:textId="77777777" w:rsidR="00454F45" w:rsidRDefault="00454F45">
            <w:pPr>
              <w:spacing w:before="120" w:after="120"/>
            </w:pPr>
            <w:r>
              <w:t>Travailler sur mon d</w:t>
            </w:r>
            <w:r w:rsidRPr="00454F45">
              <w:t xml:space="preserve">éveloppement professionnel </w:t>
            </w:r>
          </w:p>
          <w:p w14:paraId="67536FE5" w14:textId="6D94E8F4" w:rsidR="0001247C" w:rsidRDefault="00454F45">
            <w:pPr>
              <w:spacing w:before="120" w:after="120"/>
            </w:pPr>
            <w:r>
              <w:t>Travailler ma compétence d’a</w:t>
            </w:r>
            <w:r w:rsidRPr="00454F45">
              <w:t>pprentissage continu</w:t>
            </w:r>
          </w:p>
        </w:tc>
      </w:tr>
      <w:tr w:rsidR="0001247C" w14:paraId="17093E0E" w14:textId="77777777">
        <w:tc>
          <w:tcPr>
            <w:tcW w:w="9500" w:type="dxa"/>
            <w:gridSpan w:val="2"/>
            <w:tcBorders>
              <w:top w:val="double" w:sz="4" w:space="0" w:color="auto"/>
              <w:left w:val="nil"/>
              <w:bottom w:val="nil"/>
              <w:right w:val="nil"/>
            </w:tcBorders>
          </w:tcPr>
          <w:p w14:paraId="0832919F" w14:textId="77777777" w:rsidR="0001247C" w:rsidRDefault="0001247C">
            <w:pPr>
              <w:spacing w:before="240" w:after="120"/>
            </w:pPr>
          </w:p>
        </w:tc>
      </w:tr>
      <w:tr w:rsidR="0001247C" w14:paraId="147EF35B" w14:textId="77777777">
        <w:tc>
          <w:tcPr>
            <w:tcW w:w="9500" w:type="dxa"/>
            <w:gridSpan w:val="2"/>
            <w:tcBorders>
              <w:top w:val="nil"/>
              <w:left w:val="nil"/>
              <w:bottom w:val="double" w:sz="4" w:space="0" w:color="auto"/>
              <w:right w:val="nil"/>
            </w:tcBorders>
          </w:tcPr>
          <w:p w14:paraId="589E68E4" w14:textId="77777777" w:rsidR="00EF0861" w:rsidRDefault="00EF0861" w:rsidP="00EF0861">
            <w:pPr>
              <w:tabs>
                <w:tab w:val="left" w:pos="2210"/>
                <w:tab w:val="left" w:pos="2925"/>
                <w:tab w:val="left" w:pos="3640"/>
                <w:tab w:val="left" w:pos="4485"/>
                <w:tab w:val="left" w:pos="8060"/>
              </w:tabs>
              <w:spacing w:before="120" w:after="120"/>
              <w:rPr>
                <w:b/>
                <w:bCs/>
                <w:u w:val="single"/>
              </w:rPr>
            </w:pPr>
            <w:r>
              <w:rPr>
                <w:b/>
                <w:bCs/>
                <w:u w:val="single"/>
              </w:rPr>
              <w:t>LE BILAN DE MON EXPÉRIENCE DE STAGE</w:t>
            </w:r>
          </w:p>
          <w:p w14:paraId="502AC972" w14:textId="77777777" w:rsidR="0001247C" w:rsidRDefault="00EF0861" w:rsidP="00EF0861">
            <w:pPr>
              <w:tabs>
                <w:tab w:val="left" w:pos="2210"/>
                <w:tab w:val="left" w:pos="2925"/>
                <w:tab w:val="left" w:pos="3640"/>
                <w:tab w:val="left" w:pos="4485"/>
                <w:tab w:val="left" w:pos="8060"/>
              </w:tabs>
              <w:spacing w:before="120" w:after="120"/>
            </w:pPr>
            <w:r>
              <w:t xml:space="preserve">(à remplir </w:t>
            </w:r>
            <w:r w:rsidRPr="00EF0861">
              <w:rPr>
                <w:b/>
              </w:rPr>
              <w:t>à la fin</w:t>
            </w:r>
            <w:r>
              <w:t xml:space="preserve"> du stage)</w:t>
            </w:r>
          </w:p>
        </w:tc>
      </w:tr>
      <w:tr w:rsidR="0001247C" w14:paraId="538013F0" w14:textId="77777777">
        <w:tc>
          <w:tcPr>
            <w:tcW w:w="9500" w:type="dxa"/>
            <w:gridSpan w:val="2"/>
            <w:tcBorders>
              <w:top w:val="double" w:sz="4" w:space="0" w:color="auto"/>
              <w:left w:val="double" w:sz="4" w:space="0" w:color="auto"/>
              <w:bottom w:val="double" w:sz="4" w:space="0" w:color="auto"/>
              <w:right w:val="double" w:sz="4" w:space="0" w:color="auto"/>
            </w:tcBorders>
          </w:tcPr>
          <w:p w14:paraId="7E085A38" w14:textId="13A5788A" w:rsidR="0001247C" w:rsidRDefault="005C0062" w:rsidP="005C0062">
            <w:pPr>
              <w:pStyle w:val="Paragraphedeliste"/>
              <w:numPr>
                <w:ilvl w:val="0"/>
                <w:numId w:val="31"/>
              </w:numPr>
              <w:tabs>
                <w:tab w:val="left" w:pos="2210"/>
                <w:tab w:val="left" w:pos="2925"/>
                <w:tab w:val="left" w:pos="3640"/>
                <w:tab w:val="left" w:pos="4485"/>
                <w:tab w:val="left" w:pos="8060"/>
              </w:tabs>
              <w:spacing w:before="120" w:after="120"/>
            </w:pPr>
            <w:r w:rsidRPr="005C0062">
              <w:t xml:space="preserve">J'ai consacré du temps à approfondir mes connaissances en ASP Classic et JavaScript. Grâce </w:t>
            </w:r>
            <w:r>
              <w:t xml:space="preserve">au </w:t>
            </w:r>
            <w:r w:rsidRPr="005C0062">
              <w:t xml:space="preserve">projet </w:t>
            </w:r>
            <w:r>
              <w:t>Punch</w:t>
            </w:r>
            <w:r w:rsidRPr="005C0062">
              <w:t xml:space="preserve"> et </w:t>
            </w:r>
            <w:r>
              <w:t>à</w:t>
            </w:r>
            <w:r w:rsidRPr="005C0062">
              <w:t xml:space="preserve"> des </w:t>
            </w:r>
            <w:r>
              <w:t>outils</w:t>
            </w:r>
            <w:r w:rsidRPr="005C0062">
              <w:t xml:space="preserve"> </w:t>
            </w:r>
            <w:r>
              <w:t>d’apprentissage</w:t>
            </w:r>
            <w:r w:rsidRPr="005C0062">
              <w:t xml:space="preserve"> en ligne, j'ai pu découvrir de nouvelles fonctionnalités et des techniques avancées dans ces langages. J'ai également exploré l'utilisation de frameworks JavaScript tels que </w:t>
            </w:r>
            <w:r>
              <w:t>ExpressJS</w:t>
            </w:r>
            <w:r w:rsidRPr="005C0062">
              <w:t xml:space="preserve"> pour élargir mes compétences.</w:t>
            </w:r>
            <w:r>
              <w:t xml:space="preserve"> </w:t>
            </w:r>
          </w:p>
          <w:p w14:paraId="0864E60D" w14:textId="2D000EAC" w:rsidR="005C0062" w:rsidRDefault="005C0062" w:rsidP="005C0062">
            <w:pPr>
              <w:pStyle w:val="Paragraphedeliste"/>
              <w:numPr>
                <w:ilvl w:val="0"/>
                <w:numId w:val="31"/>
              </w:numPr>
              <w:tabs>
                <w:tab w:val="left" w:pos="2210"/>
                <w:tab w:val="left" w:pos="2925"/>
                <w:tab w:val="left" w:pos="3640"/>
                <w:tab w:val="left" w:pos="4485"/>
                <w:tab w:val="left" w:pos="8060"/>
              </w:tabs>
              <w:spacing w:before="120" w:after="120"/>
            </w:pPr>
            <w:r w:rsidRPr="005C0062">
              <w:t>J'ai amélioré ma capacité à gérer efficacement mon temps en planifiant mes journées de travail de manière proactive et en fixant des objectifs quantifiables pour chaque semaine. En priorisant les tâches et en respectant les délais, j'ai pu maintenir une progression constante dans mes projets.</w:t>
            </w:r>
          </w:p>
          <w:p w14:paraId="7C50C0EB" w14:textId="77C7DD45" w:rsidR="005C0062" w:rsidRDefault="005C0062" w:rsidP="005C0062">
            <w:pPr>
              <w:pStyle w:val="Paragraphedeliste"/>
              <w:numPr>
                <w:ilvl w:val="0"/>
                <w:numId w:val="31"/>
              </w:numPr>
              <w:tabs>
                <w:tab w:val="left" w:pos="2210"/>
                <w:tab w:val="left" w:pos="2925"/>
                <w:tab w:val="left" w:pos="3640"/>
                <w:tab w:val="left" w:pos="4485"/>
                <w:tab w:val="left" w:pos="8060"/>
              </w:tabs>
              <w:spacing w:before="120" w:after="120"/>
            </w:pPr>
            <w:r w:rsidRPr="005C0062">
              <w:t>J'ai développé mes compétences en communication en interagissant avec les membres de l'équipe de manière proactive. J'ai participé activement aux discussions, posé des questions pertinentes et partagé mes idées de manière constructive. J'ai appris à travailler efficacement en équipe en contribuant à des projets collaboratifs.</w:t>
            </w:r>
          </w:p>
          <w:p w14:paraId="4BCC6FF7" w14:textId="77777777" w:rsidR="0001247C" w:rsidRDefault="005C0062" w:rsidP="005C0062">
            <w:pPr>
              <w:pStyle w:val="Paragraphedeliste"/>
              <w:numPr>
                <w:ilvl w:val="0"/>
                <w:numId w:val="31"/>
              </w:numPr>
              <w:tabs>
                <w:tab w:val="left" w:pos="2210"/>
                <w:tab w:val="left" w:pos="2925"/>
                <w:tab w:val="left" w:pos="3640"/>
                <w:tab w:val="left" w:pos="4485"/>
                <w:tab w:val="left" w:pos="8060"/>
              </w:tabs>
              <w:spacing w:before="120" w:after="120"/>
            </w:pPr>
            <w:r w:rsidRPr="005C0062">
              <w:t>Mon stage m'a confronté à divers défis techniques, ce qui m'a permis d'acquérir de l'expérience dans la résolution de problèmes. En cherchant des solutions créatives et en travaillant de manière itérative, j'ai surmonté les obstacles rencontrés et contribué au succès des projets.</w:t>
            </w:r>
          </w:p>
          <w:p w14:paraId="6DBF006C" w14:textId="58D27F3A" w:rsidR="005C0062" w:rsidRDefault="005C0062" w:rsidP="005C0062">
            <w:pPr>
              <w:pStyle w:val="Paragraphedeliste"/>
              <w:numPr>
                <w:ilvl w:val="0"/>
                <w:numId w:val="31"/>
              </w:numPr>
              <w:tabs>
                <w:tab w:val="left" w:pos="2210"/>
                <w:tab w:val="left" w:pos="2925"/>
                <w:tab w:val="left" w:pos="3640"/>
                <w:tab w:val="left" w:pos="4485"/>
                <w:tab w:val="left" w:pos="8060"/>
              </w:tabs>
              <w:spacing w:before="120" w:after="120"/>
            </w:pPr>
            <w:r w:rsidRPr="005C0062">
              <w:t xml:space="preserve">J'ai saisi l'occasion de développer mon réseau professionnel en rencontrant des collègues de différents départements. J'ai participé à des événements </w:t>
            </w:r>
            <w:r>
              <w:t>de la compagnie,</w:t>
            </w:r>
            <w:r w:rsidRPr="005C0062">
              <w:t xml:space="preserve"> ce qui m'a permis d'élargir mes perspectives </w:t>
            </w:r>
            <w:r>
              <w:t>et de créer des liens avec les autres employés</w:t>
            </w:r>
            <w:r w:rsidRPr="005C0062">
              <w:t>.</w:t>
            </w:r>
          </w:p>
        </w:tc>
      </w:tr>
      <w:tr w:rsidR="00EF0861" w14:paraId="3BA6AE86" w14:textId="77777777">
        <w:tc>
          <w:tcPr>
            <w:tcW w:w="9500" w:type="dxa"/>
            <w:gridSpan w:val="2"/>
            <w:tcBorders>
              <w:top w:val="double" w:sz="4" w:space="0" w:color="auto"/>
              <w:left w:val="nil"/>
              <w:bottom w:val="nil"/>
              <w:right w:val="nil"/>
            </w:tcBorders>
          </w:tcPr>
          <w:p w14:paraId="7389BCD2" w14:textId="77777777" w:rsidR="00F52669" w:rsidRDefault="00F52669">
            <w:pPr>
              <w:tabs>
                <w:tab w:val="left" w:pos="2210"/>
                <w:tab w:val="left" w:pos="2925"/>
                <w:tab w:val="left" w:pos="3640"/>
                <w:tab w:val="left" w:pos="4485"/>
                <w:tab w:val="left" w:pos="8060"/>
              </w:tabs>
              <w:spacing w:before="120" w:after="120"/>
              <w:rPr>
                <w:b/>
              </w:rPr>
            </w:pPr>
          </w:p>
          <w:p w14:paraId="061DADF1" w14:textId="77777777" w:rsidR="00EF0861" w:rsidRPr="003C0BEF" w:rsidRDefault="003C0BEF">
            <w:pPr>
              <w:tabs>
                <w:tab w:val="left" w:pos="2210"/>
                <w:tab w:val="left" w:pos="2925"/>
                <w:tab w:val="left" w:pos="3640"/>
                <w:tab w:val="left" w:pos="4485"/>
                <w:tab w:val="left" w:pos="8060"/>
              </w:tabs>
              <w:spacing w:before="120" w:after="120"/>
              <w:rPr>
                <w:b/>
              </w:rPr>
            </w:pPr>
            <w:r>
              <w:rPr>
                <w:b/>
              </w:rPr>
              <w:t>AI-JE ATTEINT LES OBJECTIFS QUE JE M’ÉTAIS FIXÉ</w:t>
            </w:r>
            <w:r w:rsidR="001721C5">
              <w:rPr>
                <w:b/>
              </w:rPr>
              <w:t>?</w:t>
            </w:r>
          </w:p>
        </w:tc>
      </w:tr>
      <w:tr w:rsidR="003C0BEF" w14:paraId="72EBD1E6" w14:textId="77777777">
        <w:tc>
          <w:tcPr>
            <w:tcW w:w="4750" w:type="dxa"/>
            <w:tcBorders>
              <w:top w:val="double" w:sz="4" w:space="0" w:color="auto"/>
              <w:left w:val="double" w:sz="4" w:space="0" w:color="auto"/>
              <w:bottom w:val="double" w:sz="4" w:space="0" w:color="auto"/>
              <w:right w:val="single" w:sz="4" w:space="0" w:color="auto"/>
            </w:tcBorders>
          </w:tcPr>
          <w:p w14:paraId="04821876" w14:textId="2FB5FC1B" w:rsidR="003C0BEF" w:rsidRPr="003C0BEF" w:rsidRDefault="003C0BEF">
            <w:pPr>
              <w:tabs>
                <w:tab w:val="left" w:pos="2210"/>
                <w:tab w:val="left" w:pos="2925"/>
                <w:tab w:val="left" w:pos="3640"/>
                <w:tab w:val="left" w:pos="4485"/>
                <w:tab w:val="left" w:pos="8060"/>
              </w:tabs>
              <w:spacing w:before="120" w:after="120"/>
            </w:pPr>
            <w:r>
              <w:t>OUI </w:t>
            </w:r>
            <w:sdt>
              <w:sdtPr>
                <w:id w:val="868875003"/>
                <w14:checkbox>
                  <w14:checked w14:val="1"/>
                  <w14:checkedState w14:val="2612" w14:font="MS Gothic"/>
                  <w14:uncheckedState w14:val="2610" w14:font="MS Gothic"/>
                </w14:checkbox>
              </w:sdtPr>
              <w:sdtContent>
                <w:r w:rsidR="004B2BCE">
                  <w:rPr>
                    <w:rFonts w:ascii="MS Gothic" w:eastAsia="MS Gothic" w:hAnsi="MS Gothic" w:hint="eastAsia"/>
                  </w:rPr>
                  <w:t>☒</w:t>
                </w:r>
              </w:sdtContent>
            </w:sdt>
          </w:p>
        </w:tc>
        <w:tc>
          <w:tcPr>
            <w:tcW w:w="4750" w:type="dxa"/>
            <w:tcBorders>
              <w:top w:val="double" w:sz="4" w:space="0" w:color="auto"/>
              <w:left w:val="single" w:sz="4" w:space="0" w:color="auto"/>
              <w:bottom w:val="double" w:sz="4" w:space="0" w:color="auto"/>
              <w:right w:val="double" w:sz="4" w:space="0" w:color="auto"/>
            </w:tcBorders>
          </w:tcPr>
          <w:p w14:paraId="0DF108D0" w14:textId="77777777" w:rsidR="003C0BEF" w:rsidRPr="003C0BEF" w:rsidRDefault="003C0BEF">
            <w:pPr>
              <w:tabs>
                <w:tab w:val="left" w:pos="2210"/>
                <w:tab w:val="left" w:pos="2925"/>
                <w:tab w:val="left" w:pos="3640"/>
                <w:tab w:val="left" w:pos="4485"/>
                <w:tab w:val="left" w:pos="8060"/>
              </w:tabs>
              <w:spacing w:before="120" w:after="120"/>
            </w:pPr>
            <w:r>
              <w:t>NON :</w:t>
            </w:r>
            <w:r w:rsidRPr="003C0BEF">
              <w:rPr>
                <w:sz w:val="28"/>
                <w:szCs w:val="28"/>
              </w:rPr>
              <w:t xml:space="preserve"> </w:t>
            </w:r>
            <w:sdt>
              <w:sdtPr>
                <w:rPr>
                  <w:sz w:val="28"/>
                  <w:szCs w:val="28"/>
                </w:rPr>
                <w:id w:val="-567569690"/>
                <w14:checkbox>
                  <w14:checked w14:val="0"/>
                  <w14:checkedState w14:val="2612" w14:font="MS Gothic"/>
                  <w14:uncheckedState w14:val="2610" w14:font="MS Gothic"/>
                </w14:checkbox>
              </w:sdtPr>
              <w:sdtContent>
                <w:r w:rsidR="00667052">
                  <w:rPr>
                    <w:rFonts w:ascii="MS Gothic" w:eastAsia="MS Gothic" w:hAnsi="MS Gothic" w:hint="eastAsia"/>
                    <w:sz w:val="28"/>
                    <w:szCs w:val="28"/>
                  </w:rPr>
                  <w:t>☐</w:t>
                </w:r>
              </w:sdtContent>
            </w:sdt>
          </w:p>
        </w:tc>
      </w:tr>
    </w:tbl>
    <w:p w14:paraId="5BE0698D" w14:textId="77777777" w:rsidR="0001247C" w:rsidRDefault="0001247C"/>
    <w:tbl>
      <w:tblPr>
        <w:tblW w:w="0" w:type="auto"/>
        <w:tblCellMar>
          <w:left w:w="70" w:type="dxa"/>
          <w:right w:w="70" w:type="dxa"/>
        </w:tblCellMar>
        <w:tblLook w:val="0000" w:firstRow="0" w:lastRow="0" w:firstColumn="0" w:lastColumn="0" w:noHBand="0" w:noVBand="0"/>
      </w:tblPr>
      <w:tblGrid>
        <w:gridCol w:w="9500"/>
      </w:tblGrid>
      <w:tr w:rsidR="0001247C" w:rsidRPr="006C2020" w14:paraId="2BC23C12" w14:textId="77777777">
        <w:tc>
          <w:tcPr>
            <w:tcW w:w="9500" w:type="dxa"/>
          </w:tcPr>
          <w:p w14:paraId="4B3E2FF2" w14:textId="408C1FEA" w:rsidR="0001247C" w:rsidRPr="00D152A4" w:rsidRDefault="0001247C">
            <w:pPr>
              <w:spacing w:before="240" w:after="120"/>
              <w:rPr>
                <w:lang w:val="en-US"/>
              </w:rPr>
            </w:pPr>
            <w:r w:rsidRPr="00D152A4">
              <w:rPr>
                <w:b/>
                <w:bCs/>
                <w:lang w:val="en-US"/>
              </w:rPr>
              <w:lastRenderedPageBreak/>
              <w:t>SIGNATURE</w:t>
            </w:r>
            <w:r w:rsidRPr="00D152A4">
              <w:rPr>
                <w:lang w:val="en-US"/>
              </w:rPr>
              <w:t xml:space="preserve"> : </w:t>
            </w:r>
            <w:r w:rsidR="00D152A4" w:rsidRPr="00D152A4">
              <w:rPr>
                <w:lang w:val="en-US"/>
              </w:rPr>
              <w:t>Christopher-William  Archambault-B</w:t>
            </w:r>
            <w:r w:rsidR="00D152A4">
              <w:rPr>
                <w:lang w:val="en-US"/>
              </w:rPr>
              <w:t>ouffard</w:t>
            </w:r>
          </w:p>
        </w:tc>
      </w:tr>
      <w:tr w:rsidR="0001247C" w14:paraId="3FD2C6E6" w14:textId="77777777">
        <w:tc>
          <w:tcPr>
            <w:tcW w:w="9500" w:type="dxa"/>
          </w:tcPr>
          <w:p w14:paraId="55873A42" w14:textId="6099C6C0" w:rsidR="0001247C" w:rsidRDefault="0001247C">
            <w:pPr>
              <w:spacing w:before="240" w:after="120"/>
            </w:pPr>
            <w:r>
              <w:rPr>
                <w:b/>
                <w:bCs/>
              </w:rPr>
              <w:t>DATE</w:t>
            </w:r>
            <w:r>
              <w:t xml:space="preserve"> : </w:t>
            </w:r>
            <w:r w:rsidR="00D152A4">
              <w:t>5 Mai 2024</w:t>
            </w:r>
          </w:p>
        </w:tc>
      </w:tr>
      <w:tr w:rsidR="0001247C" w14:paraId="74FACB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left w:val="nil"/>
              <w:bottom w:val="nil"/>
              <w:right w:val="nil"/>
            </w:tcBorders>
          </w:tcPr>
          <w:p w14:paraId="142545FE" w14:textId="77777777" w:rsidR="0001247C" w:rsidRPr="00C232B5" w:rsidRDefault="0001247C" w:rsidP="00C232B5">
            <w:pPr>
              <w:pStyle w:val="Titre3"/>
              <w:rPr>
                <w:u w:val="single"/>
              </w:rPr>
            </w:pPr>
            <w:r w:rsidRPr="00C232B5">
              <w:rPr>
                <w:u w:val="single"/>
              </w:rPr>
              <w:t>JOURNAL DE BORD</w:t>
            </w:r>
          </w:p>
        </w:tc>
      </w:tr>
      <w:tr w:rsidR="0001247C" w14:paraId="6B793B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left w:val="nil"/>
              <w:bottom w:val="nil"/>
              <w:right w:val="nil"/>
            </w:tcBorders>
          </w:tcPr>
          <w:p w14:paraId="54704A8D" w14:textId="77777777" w:rsidR="0001247C" w:rsidRDefault="0001247C">
            <w:pPr>
              <w:spacing w:before="120" w:after="120"/>
            </w:pPr>
            <w:r>
              <w:t>Le journal de bord vous aidera à analyser les tâches qui vous sont confiées, à mesurer le temps que vous y avez consacré et à noter les difficultés rencontrées.</w:t>
            </w:r>
          </w:p>
          <w:p w14:paraId="72E8F27D" w14:textId="77777777" w:rsidR="0001247C" w:rsidRPr="00C232B5" w:rsidRDefault="00F74A6F">
            <w:pPr>
              <w:spacing w:before="120" w:after="120"/>
              <w:rPr>
                <w:b/>
              </w:rPr>
            </w:pPr>
            <w:r>
              <w:t xml:space="preserve">Il devra être rempli </w:t>
            </w:r>
            <w:r w:rsidR="00C232B5">
              <w:rPr>
                <w:b/>
              </w:rPr>
              <w:t>À CHAQUE SEMAINE.</w:t>
            </w:r>
          </w:p>
          <w:p w14:paraId="6DAB9B7F" w14:textId="77777777" w:rsidR="0001247C" w:rsidRDefault="0001247C">
            <w:pPr>
              <w:spacing w:before="120" w:after="120"/>
            </w:pPr>
          </w:p>
        </w:tc>
      </w:tr>
      <w:tr w:rsidR="0001247C" w14:paraId="3315B4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left w:val="nil"/>
              <w:bottom w:val="single" w:sz="4" w:space="0" w:color="auto"/>
              <w:right w:val="nil"/>
            </w:tcBorders>
          </w:tcPr>
          <w:p w14:paraId="24DFA6FB" w14:textId="77777777" w:rsidR="0001247C" w:rsidRDefault="0001247C">
            <w:pPr>
              <w:pStyle w:val="Titre3"/>
              <w:spacing w:before="360"/>
            </w:pPr>
            <w:r>
              <w:t>INSTRUCTIONS</w:t>
            </w:r>
          </w:p>
        </w:tc>
      </w:tr>
      <w:tr w:rsidR="0001247C" w14:paraId="243F05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single" w:sz="4" w:space="0" w:color="auto"/>
              <w:bottom w:val="nil"/>
            </w:tcBorders>
          </w:tcPr>
          <w:p w14:paraId="62B065D2" w14:textId="77777777" w:rsidR="0001247C" w:rsidRDefault="0001247C">
            <w:pPr>
              <w:spacing w:before="80" w:after="80"/>
            </w:pPr>
            <w:r>
              <w:t>Dans la colonne 1, indiquez l</w:t>
            </w:r>
            <w:r w:rsidR="00837257">
              <w:t>a semaine</w:t>
            </w:r>
            <w:r>
              <w:t>.</w:t>
            </w:r>
          </w:p>
        </w:tc>
      </w:tr>
      <w:tr w:rsidR="0001247C" w14:paraId="7E631F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bottom w:val="nil"/>
            </w:tcBorders>
          </w:tcPr>
          <w:p w14:paraId="20B2974D" w14:textId="77777777" w:rsidR="0001247C" w:rsidRDefault="0001247C">
            <w:pPr>
              <w:spacing w:before="80" w:after="80"/>
            </w:pPr>
            <w:r>
              <w:t xml:space="preserve">Dans la colonne 2, inscrire les </w:t>
            </w:r>
            <w:r w:rsidR="00837257">
              <w:t xml:space="preserve">principales </w:t>
            </w:r>
            <w:r>
              <w:t>tâches accomplies.</w:t>
            </w:r>
          </w:p>
        </w:tc>
      </w:tr>
      <w:tr w:rsidR="0001247C" w14:paraId="4AFE03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bottom w:val="nil"/>
            </w:tcBorders>
          </w:tcPr>
          <w:p w14:paraId="3BCD3884" w14:textId="77777777" w:rsidR="0001247C" w:rsidRDefault="0001247C">
            <w:pPr>
              <w:spacing w:before="80" w:after="80"/>
            </w:pPr>
            <w:r>
              <w:t xml:space="preserve">Dans la </w:t>
            </w:r>
            <w:r w:rsidR="00EF0861">
              <w:t>colonne 3, indiquez les personnes que vous avez rencontrées</w:t>
            </w:r>
            <w:r>
              <w:t>.</w:t>
            </w:r>
          </w:p>
        </w:tc>
      </w:tr>
      <w:tr w:rsidR="0001247C" w14:paraId="31527E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bottom w:val="nil"/>
            </w:tcBorders>
          </w:tcPr>
          <w:p w14:paraId="0DD4A1DE" w14:textId="77777777" w:rsidR="0001247C" w:rsidRDefault="0001247C">
            <w:pPr>
              <w:spacing w:before="80" w:after="80"/>
            </w:pPr>
            <w:r>
              <w:t xml:space="preserve">Dans la colonne 4, indiquez </w:t>
            </w:r>
            <w:r w:rsidR="00EF0861">
              <w:t>si vous avez fait les tâches seul (le) ou sous supervision.</w:t>
            </w:r>
          </w:p>
        </w:tc>
      </w:tr>
      <w:tr w:rsidR="0001247C" w14:paraId="007999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0" w:type="dxa"/>
            <w:tcBorders>
              <w:top w:val="nil"/>
            </w:tcBorders>
          </w:tcPr>
          <w:p w14:paraId="44C2CE85" w14:textId="77777777" w:rsidR="0001247C" w:rsidRDefault="0001247C">
            <w:pPr>
              <w:spacing w:before="80" w:after="80"/>
              <w:rPr>
                <w:b/>
                <w:bCs/>
              </w:rPr>
            </w:pPr>
            <w:r>
              <w:t>Dans la colonne 5, indiquez votre évaluation du degré de di</w:t>
            </w:r>
            <w:r w:rsidR="001721C5">
              <w:t>fficulté à réaliser ces tâches.</w:t>
            </w:r>
            <w:r>
              <w:t xml:space="preserve"> </w:t>
            </w:r>
          </w:p>
        </w:tc>
      </w:tr>
    </w:tbl>
    <w:p w14:paraId="5408BDF6" w14:textId="77777777" w:rsidR="0001247C" w:rsidRDefault="0001247C">
      <w:pPr>
        <w:rPr>
          <w:sz w:val="16"/>
        </w:rPr>
      </w:pPr>
    </w:p>
    <w:p w14:paraId="6E6C70D7" w14:textId="77777777" w:rsidR="0001247C" w:rsidRDefault="0001247C">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00"/>
      </w:tblGrid>
      <w:tr w:rsidR="0001247C" w14:paraId="6C2D1ED4" w14:textId="77777777">
        <w:tc>
          <w:tcPr>
            <w:tcW w:w="9500" w:type="dxa"/>
          </w:tcPr>
          <w:p w14:paraId="5131D1AE" w14:textId="77777777" w:rsidR="0001247C" w:rsidRDefault="0001247C">
            <w:pPr>
              <w:spacing w:before="60" w:after="60"/>
            </w:pPr>
            <w:r>
              <w:t>Dans le deuxième tableau</w:t>
            </w:r>
            <w:r w:rsidR="00667052">
              <w:t xml:space="preserve"> (Commentaires)</w:t>
            </w:r>
            <w:r>
              <w:t>, indiquez vos commentaires sur, par exemple, les points suivants :</w:t>
            </w:r>
          </w:p>
          <w:p w14:paraId="7F45D780" w14:textId="77777777" w:rsidR="0001247C" w:rsidRDefault="0001247C">
            <w:pPr>
              <w:numPr>
                <w:ilvl w:val="0"/>
                <w:numId w:val="1"/>
              </w:numPr>
              <w:spacing w:before="60" w:after="60"/>
            </w:pPr>
            <w:r>
              <w:t>les gens rencontrés, leur attitude à votre endroit;</w:t>
            </w:r>
          </w:p>
          <w:p w14:paraId="35693ACB" w14:textId="77777777" w:rsidR="0001247C" w:rsidRDefault="0001247C">
            <w:pPr>
              <w:numPr>
                <w:ilvl w:val="0"/>
                <w:numId w:val="1"/>
              </w:numPr>
              <w:spacing w:before="60" w:after="60"/>
            </w:pPr>
            <w:r>
              <w:t>l’horaire de travail, les temps de repos, l’heure de diner;</w:t>
            </w:r>
          </w:p>
          <w:p w14:paraId="210149CD" w14:textId="77777777" w:rsidR="0001247C" w:rsidRDefault="0001247C">
            <w:pPr>
              <w:numPr>
                <w:ilvl w:val="0"/>
                <w:numId w:val="1"/>
              </w:numPr>
              <w:spacing w:before="60" w:after="60"/>
            </w:pPr>
            <w:r>
              <w:t>les relations avec les autres employés;</w:t>
            </w:r>
          </w:p>
          <w:p w14:paraId="4978FEF6" w14:textId="77777777" w:rsidR="0001247C" w:rsidRDefault="0001247C">
            <w:pPr>
              <w:numPr>
                <w:ilvl w:val="0"/>
                <w:numId w:val="1"/>
              </w:numPr>
              <w:spacing w:before="60" w:after="60"/>
            </w:pPr>
            <w:r>
              <w:t>les nouveaux appareils employés (spécifier quelle tâche);</w:t>
            </w:r>
          </w:p>
          <w:p w14:paraId="41D9F3C4" w14:textId="77777777" w:rsidR="0001247C" w:rsidRDefault="0001247C">
            <w:pPr>
              <w:numPr>
                <w:ilvl w:val="0"/>
                <w:numId w:val="1"/>
              </w:numPr>
              <w:spacing w:before="60" w:after="60"/>
            </w:pPr>
            <w:r>
              <w:t>la reprise d’une tâche (indiquer laquelle);</w:t>
            </w:r>
          </w:p>
          <w:p w14:paraId="61697C38" w14:textId="77777777" w:rsidR="0001247C" w:rsidRDefault="0001247C">
            <w:pPr>
              <w:numPr>
                <w:ilvl w:val="0"/>
                <w:numId w:val="1"/>
              </w:numPr>
              <w:spacing w:before="60" w:after="60"/>
            </w:pPr>
            <w:r>
              <w:t>les nouvelles techniques apprises;</w:t>
            </w:r>
          </w:p>
          <w:p w14:paraId="26CF5E44" w14:textId="77777777" w:rsidR="0001247C" w:rsidRDefault="0001247C">
            <w:pPr>
              <w:numPr>
                <w:ilvl w:val="0"/>
                <w:numId w:val="1"/>
              </w:numPr>
              <w:spacing w:before="60" w:after="60"/>
            </w:pPr>
            <w:r>
              <w:t>les compliments ou les reproches qu’on vous a faits;</w:t>
            </w:r>
          </w:p>
          <w:p w14:paraId="7C601C15" w14:textId="77777777" w:rsidR="0001247C" w:rsidRDefault="0001247C">
            <w:pPr>
              <w:numPr>
                <w:ilvl w:val="0"/>
                <w:numId w:val="1"/>
              </w:numPr>
              <w:spacing w:before="60" w:after="60"/>
            </w:pPr>
            <w:r>
              <w:t>votre degré d’assurance ou de confiance;</w:t>
            </w:r>
          </w:p>
          <w:p w14:paraId="0E22597A" w14:textId="77777777" w:rsidR="0001247C" w:rsidRDefault="0001247C">
            <w:pPr>
              <w:numPr>
                <w:ilvl w:val="0"/>
                <w:numId w:val="1"/>
              </w:numPr>
              <w:spacing w:before="60" w:after="60"/>
            </w:pPr>
            <w:r>
              <w:t>des anecdotes intéressantes;</w:t>
            </w:r>
          </w:p>
          <w:p w14:paraId="56CF5CEF" w14:textId="77777777" w:rsidR="0001247C" w:rsidRDefault="0001247C">
            <w:pPr>
              <w:numPr>
                <w:ilvl w:val="0"/>
                <w:numId w:val="1"/>
              </w:numPr>
              <w:spacing w:before="60" w:after="60"/>
            </w:pPr>
            <w:r>
              <w:t>votre rapidité d’exécution.</w:t>
            </w:r>
          </w:p>
        </w:tc>
      </w:tr>
    </w:tbl>
    <w:p w14:paraId="1A049B56" w14:textId="77777777" w:rsidR="0001247C" w:rsidRDefault="0001247C"/>
    <w:p w14:paraId="3DC7F082" w14:textId="77777777" w:rsidR="0001247C" w:rsidRDefault="000124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00"/>
      </w:tblGrid>
      <w:tr w:rsidR="0001247C" w14:paraId="70445298" w14:textId="77777777">
        <w:tc>
          <w:tcPr>
            <w:tcW w:w="9500" w:type="dxa"/>
          </w:tcPr>
          <w:p w14:paraId="3A6282E5" w14:textId="77777777" w:rsidR="0001247C" w:rsidRDefault="0001247C">
            <w:pPr>
              <w:pStyle w:val="Pieddepage"/>
              <w:tabs>
                <w:tab w:val="clear" w:pos="4320"/>
                <w:tab w:val="clear" w:pos="8640"/>
              </w:tabs>
            </w:pPr>
            <w:r>
              <w:t>Lors de la rédaction, vous devez être précis et clair et faire des phrases complètes : sujet, verbe, complément.</w:t>
            </w:r>
          </w:p>
        </w:tc>
      </w:tr>
    </w:tbl>
    <w:p w14:paraId="08219565" w14:textId="77777777" w:rsidR="0001247C" w:rsidRDefault="0001247C"/>
    <w:p w14:paraId="0B6D070E" w14:textId="77777777" w:rsidR="00837257" w:rsidRDefault="00837257">
      <w:pPr>
        <w:sectPr w:rsidR="00837257" w:rsidSect="00624CEE">
          <w:footerReference w:type="even" r:id="rId8"/>
          <w:footerReference w:type="default" r:id="rId9"/>
          <w:pgSz w:w="12240" w:h="15840"/>
          <w:pgMar w:top="1440" w:right="244" w:bottom="899" w:left="1077" w:header="709" w:footer="709" w:gutter="0"/>
          <w:cols w:space="708"/>
          <w:titlePg/>
          <w:docGrid w:linePitch="360"/>
        </w:sectPr>
      </w:pPr>
    </w:p>
    <w:tbl>
      <w:tblPr>
        <w:tblW w:w="0" w:type="auto"/>
        <w:tblCellMar>
          <w:left w:w="70" w:type="dxa"/>
          <w:right w:w="70" w:type="dxa"/>
        </w:tblCellMar>
        <w:tblLook w:val="0000" w:firstRow="0" w:lastRow="0" w:firstColumn="0" w:lastColumn="0" w:noHBand="0" w:noVBand="0"/>
      </w:tblPr>
      <w:tblGrid>
        <w:gridCol w:w="12615"/>
      </w:tblGrid>
      <w:tr w:rsidR="00891DE0" w14:paraId="53420D75" w14:textId="77777777">
        <w:tc>
          <w:tcPr>
            <w:tcW w:w="12615" w:type="dxa"/>
          </w:tcPr>
          <w:p w14:paraId="70B462E0" w14:textId="77777777" w:rsidR="00891DE0" w:rsidRPr="00C232B5" w:rsidRDefault="00891DE0" w:rsidP="000F769F">
            <w:pPr>
              <w:pStyle w:val="Titre1"/>
              <w:spacing w:before="240" w:after="240"/>
              <w:rPr>
                <w:sz w:val="28"/>
                <w:szCs w:val="28"/>
                <w:u w:val="single"/>
              </w:rPr>
            </w:pPr>
            <w:r w:rsidRPr="00C232B5">
              <w:rPr>
                <w:sz w:val="28"/>
                <w:szCs w:val="28"/>
                <w:u w:val="single"/>
              </w:rPr>
              <w:lastRenderedPageBreak/>
              <w:t>JOURNAL DE BORD</w:t>
            </w:r>
          </w:p>
        </w:tc>
      </w:tr>
      <w:tr w:rsidR="00891DE0" w14:paraId="4BD19FE7" w14:textId="77777777">
        <w:tc>
          <w:tcPr>
            <w:tcW w:w="12615" w:type="dxa"/>
          </w:tcPr>
          <w:p w14:paraId="280B1281" w14:textId="77777777" w:rsidR="00891DE0" w:rsidRDefault="00891DE0" w:rsidP="000F769F">
            <w:pPr>
              <w:pStyle w:val="Titre2"/>
              <w:spacing w:before="120" w:after="120"/>
            </w:pPr>
            <w:r>
              <w:t xml:space="preserve">ÉVALUATION </w:t>
            </w:r>
            <w:r w:rsidR="00F823E2">
              <w:t>HEBDOMADAIRE</w:t>
            </w:r>
          </w:p>
        </w:tc>
      </w:tr>
      <w:tr w:rsidR="00891DE0" w14:paraId="701C8C64" w14:textId="77777777">
        <w:tc>
          <w:tcPr>
            <w:tcW w:w="12615" w:type="dxa"/>
          </w:tcPr>
          <w:p w14:paraId="43F02DDF" w14:textId="422764A6" w:rsidR="00891DE0" w:rsidRDefault="00891DE0" w:rsidP="000F769F">
            <w:pPr>
              <w:spacing w:before="120" w:after="120"/>
            </w:pPr>
            <w:r>
              <w:t xml:space="preserve">NOM DU STAGIAIRE : </w:t>
            </w:r>
            <w:r w:rsidR="005C0062">
              <w:t>Christopher-William Archambault-Bouffard</w:t>
            </w:r>
          </w:p>
        </w:tc>
      </w:tr>
      <w:tr w:rsidR="00891DE0" w14:paraId="26660E97" w14:textId="77777777">
        <w:tc>
          <w:tcPr>
            <w:tcW w:w="12615" w:type="dxa"/>
          </w:tcPr>
          <w:p w14:paraId="1242C401" w14:textId="5F5136F6" w:rsidR="00891DE0" w:rsidRDefault="00891DE0" w:rsidP="000F769F">
            <w:pPr>
              <w:spacing w:before="120" w:after="120"/>
            </w:pPr>
            <w:r>
              <w:t xml:space="preserve">NOM DU SUPERVISEUR DE L’ENTREPRISE : </w:t>
            </w:r>
            <w:r w:rsidR="005C0062">
              <w:t xml:space="preserve">Andriy </w:t>
            </w:r>
            <w:r w:rsidR="005C0062" w:rsidRPr="005C0062">
              <w:t>Malynivskyy</w:t>
            </w:r>
          </w:p>
        </w:tc>
      </w:tr>
    </w:tbl>
    <w:p w14:paraId="344A817C" w14:textId="77777777" w:rsidR="00891DE0" w:rsidRDefault="00891DE0" w:rsidP="00891DE0"/>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5"/>
        <w:gridCol w:w="4536"/>
        <w:gridCol w:w="2268"/>
        <w:gridCol w:w="2693"/>
        <w:gridCol w:w="3260"/>
      </w:tblGrid>
      <w:tr w:rsidR="00891DE0" w14:paraId="4BDE92C7" w14:textId="77777777" w:rsidTr="00667052">
        <w:trPr>
          <w:trHeight w:val="567"/>
          <w:tblHeader/>
        </w:trPr>
        <w:tc>
          <w:tcPr>
            <w:tcW w:w="1555" w:type="dxa"/>
            <w:tcBorders>
              <w:bottom w:val="single" w:sz="18" w:space="0" w:color="auto"/>
            </w:tcBorders>
            <w:shd w:val="clear" w:color="auto" w:fill="C0C0C0"/>
            <w:vAlign w:val="center"/>
          </w:tcPr>
          <w:p w14:paraId="29564897" w14:textId="77777777" w:rsidR="00891DE0" w:rsidRDefault="00891DE0" w:rsidP="00667052">
            <w:pPr>
              <w:pStyle w:val="Titre4"/>
              <w:rPr>
                <w:sz w:val="20"/>
              </w:rPr>
            </w:pPr>
            <w:r>
              <w:rPr>
                <w:sz w:val="20"/>
              </w:rPr>
              <w:t>DATE</w:t>
            </w:r>
          </w:p>
          <w:p w14:paraId="6E2B9AD3" w14:textId="77777777" w:rsidR="00891DE0" w:rsidRPr="00667052" w:rsidRDefault="00891DE0" w:rsidP="00667052">
            <w:pPr>
              <w:jc w:val="center"/>
              <w:rPr>
                <w:b/>
                <w:sz w:val="20"/>
                <w:szCs w:val="20"/>
              </w:rPr>
            </w:pPr>
            <w:r w:rsidRPr="00891DE0">
              <w:rPr>
                <w:b/>
                <w:sz w:val="20"/>
                <w:szCs w:val="20"/>
              </w:rPr>
              <w:t>(</w:t>
            </w:r>
            <w:r>
              <w:rPr>
                <w:b/>
                <w:sz w:val="20"/>
                <w:szCs w:val="20"/>
              </w:rPr>
              <w:t>d</w:t>
            </w:r>
            <w:r w:rsidRPr="00891DE0">
              <w:rPr>
                <w:b/>
                <w:sz w:val="20"/>
                <w:szCs w:val="20"/>
              </w:rPr>
              <w:t xml:space="preserve">u </w:t>
            </w:r>
            <w:r>
              <w:rPr>
                <w:b/>
                <w:sz w:val="20"/>
                <w:szCs w:val="20"/>
              </w:rPr>
              <w:t>X a</w:t>
            </w:r>
            <w:r w:rsidRPr="00891DE0">
              <w:rPr>
                <w:b/>
                <w:sz w:val="20"/>
                <w:szCs w:val="20"/>
              </w:rPr>
              <w:t xml:space="preserve">u </w:t>
            </w:r>
            <w:r>
              <w:rPr>
                <w:b/>
                <w:sz w:val="20"/>
                <w:szCs w:val="20"/>
              </w:rPr>
              <w:t>X</w:t>
            </w:r>
            <w:r w:rsidRPr="00891DE0">
              <w:rPr>
                <w:b/>
                <w:sz w:val="20"/>
                <w:szCs w:val="20"/>
              </w:rPr>
              <w:t>X)</w:t>
            </w:r>
          </w:p>
        </w:tc>
        <w:tc>
          <w:tcPr>
            <w:tcW w:w="4536" w:type="dxa"/>
            <w:tcBorders>
              <w:bottom w:val="single" w:sz="18" w:space="0" w:color="auto"/>
            </w:tcBorders>
            <w:shd w:val="clear" w:color="auto" w:fill="C0C0C0"/>
            <w:vAlign w:val="center"/>
          </w:tcPr>
          <w:p w14:paraId="19DF85EB" w14:textId="77777777" w:rsidR="00891DE0" w:rsidRPr="00891DE0" w:rsidRDefault="00891DE0" w:rsidP="00667052">
            <w:pPr>
              <w:jc w:val="center"/>
              <w:rPr>
                <w:b/>
                <w:bCs/>
                <w:sz w:val="20"/>
                <w:szCs w:val="20"/>
              </w:rPr>
            </w:pPr>
            <w:r w:rsidRPr="00891DE0">
              <w:rPr>
                <w:b/>
                <w:sz w:val="20"/>
                <w:szCs w:val="20"/>
              </w:rPr>
              <w:t>T</w:t>
            </w:r>
            <w:r w:rsidR="00667052">
              <w:rPr>
                <w:b/>
                <w:sz w:val="20"/>
                <w:szCs w:val="20"/>
              </w:rPr>
              <w:t>Â</w:t>
            </w:r>
            <w:r w:rsidRPr="00891DE0">
              <w:rPr>
                <w:b/>
                <w:sz w:val="20"/>
                <w:szCs w:val="20"/>
              </w:rPr>
              <w:t>CHES ACCOMPLIES</w:t>
            </w:r>
          </w:p>
        </w:tc>
        <w:tc>
          <w:tcPr>
            <w:tcW w:w="2268" w:type="dxa"/>
            <w:tcBorders>
              <w:bottom w:val="single" w:sz="18" w:space="0" w:color="auto"/>
            </w:tcBorders>
            <w:shd w:val="clear" w:color="auto" w:fill="C0C0C0"/>
            <w:vAlign w:val="center"/>
          </w:tcPr>
          <w:p w14:paraId="2F214630" w14:textId="77777777" w:rsidR="00891DE0" w:rsidRDefault="00891DE0" w:rsidP="00667052">
            <w:pPr>
              <w:jc w:val="center"/>
              <w:rPr>
                <w:b/>
                <w:bCs/>
                <w:sz w:val="20"/>
              </w:rPr>
            </w:pPr>
            <w:r>
              <w:rPr>
                <w:b/>
                <w:bCs/>
                <w:sz w:val="20"/>
              </w:rPr>
              <w:t>INTERVENANTS RENCONTRÉS</w:t>
            </w:r>
          </w:p>
        </w:tc>
        <w:tc>
          <w:tcPr>
            <w:tcW w:w="2693" w:type="dxa"/>
            <w:tcBorders>
              <w:bottom w:val="single" w:sz="18" w:space="0" w:color="auto"/>
            </w:tcBorders>
            <w:shd w:val="clear" w:color="auto" w:fill="C0C0C0"/>
            <w:vAlign w:val="center"/>
          </w:tcPr>
          <w:p w14:paraId="2A8E73A9" w14:textId="77777777" w:rsidR="00891DE0" w:rsidRDefault="00A65AEE" w:rsidP="00667052">
            <w:pPr>
              <w:jc w:val="center"/>
              <w:rPr>
                <w:b/>
                <w:bCs/>
                <w:sz w:val="20"/>
              </w:rPr>
            </w:pPr>
            <w:r>
              <w:rPr>
                <w:b/>
                <w:bCs/>
                <w:sz w:val="20"/>
              </w:rPr>
              <w:t>SUPERVISION</w:t>
            </w:r>
          </w:p>
        </w:tc>
        <w:tc>
          <w:tcPr>
            <w:tcW w:w="3260" w:type="dxa"/>
            <w:tcBorders>
              <w:bottom w:val="single" w:sz="18" w:space="0" w:color="auto"/>
            </w:tcBorders>
            <w:shd w:val="clear" w:color="auto" w:fill="C0C0C0"/>
            <w:vAlign w:val="center"/>
          </w:tcPr>
          <w:p w14:paraId="35F7D42A" w14:textId="77777777" w:rsidR="00B63547" w:rsidRDefault="00891DE0" w:rsidP="00667052">
            <w:pPr>
              <w:jc w:val="center"/>
              <w:rPr>
                <w:b/>
                <w:bCs/>
                <w:sz w:val="20"/>
              </w:rPr>
            </w:pPr>
            <w:r>
              <w:rPr>
                <w:b/>
                <w:bCs/>
                <w:sz w:val="20"/>
              </w:rPr>
              <w:t>DEGRÉ DE</w:t>
            </w:r>
          </w:p>
          <w:p w14:paraId="7F932AD1" w14:textId="77777777" w:rsidR="00891DE0" w:rsidRDefault="00891DE0" w:rsidP="00667052">
            <w:pPr>
              <w:jc w:val="center"/>
              <w:rPr>
                <w:b/>
                <w:bCs/>
                <w:sz w:val="20"/>
              </w:rPr>
            </w:pPr>
            <w:r>
              <w:rPr>
                <w:b/>
                <w:bCs/>
                <w:sz w:val="20"/>
              </w:rPr>
              <w:t>DIFFICULTÉ</w:t>
            </w:r>
          </w:p>
        </w:tc>
      </w:tr>
      <w:tr w:rsidR="00667052" w14:paraId="60298AA8" w14:textId="77777777" w:rsidTr="00667052">
        <w:tc>
          <w:tcPr>
            <w:tcW w:w="1555" w:type="dxa"/>
            <w:tcBorders>
              <w:top w:val="single" w:sz="18" w:space="0" w:color="auto"/>
              <w:bottom w:val="single" w:sz="2" w:space="0" w:color="auto"/>
            </w:tcBorders>
          </w:tcPr>
          <w:p w14:paraId="34B1CA10" w14:textId="72010337" w:rsidR="00667052" w:rsidRPr="00F74A6F" w:rsidRDefault="006C2020" w:rsidP="001C4219">
            <w:pPr>
              <w:spacing w:before="60" w:after="60"/>
              <w:jc w:val="center"/>
              <w:rPr>
                <w:sz w:val="20"/>
                <w:szCs w:val="20"/>
              </w:rPr>
            </w:pPr>
            <w:r>
              <w:rPr>
                <w:sz w:val="20"/>
                <w:szCs w:val="20"/>
              </w:rPr>
              <w:t>2</w:t>
            </w:r>
            <w:r w:rsidR="005C0062">
              <w:rPr>
                <w:sz w:val="20"/>
                <w:szCs w:val="20"/>
              </w:rPr>
              <w:t xml:space="preserve">2 janvier au </w:t>
            </w:r>
            <w:r>
              <w:rPr>
                <w:sz w:val="20"/>
                <w:szCs w:val="20"/>
              </w:rPr>
              <w:t>26</w:t>
            </w:r>
            <w:r w:rsidR="005C0062">
              <w:rPr>
                <w:sz w:val="20"/>
                <w:szCs w:val="20"/>
              </w:rPr>
              <w:t xml:space="preserve"> janvier</w:t>
            </w:r>
          </w:p>
        </w:tc>
        <w:tc>
          <w:tcPr>
            <w:tcW w:w="4536" w:type="dxa"/>
            <w:tcBorders>
              <w:top w:val="single" w:sz="18" w:space="0" w:color="auto"/>
              <w:bottom w:val="single" w:sz="2" w:space="0" w:color="auto"/>
            </w:tcBorders>
          </w:tcPr>
          <w:p w14:paraId="23A1A5A0" w14:textId="13D3284B" w:rsidR="00071056" w:rsidRDefault="006C2020" w:rsidP="00071056">
            <w:pPr>
              <w:spacing w:before="60" w:after="60"/>
            </w:pPr>
            <w:r w:rsidRPr="006C2020">
              <w:t>Journée formative. Création d’un cluster de l’application pour la modifier et jouer avec. Découverte de l’application de toute les façons</w:t>
            </w:r>
            <w:r>
              <w:t xml:space="preserve">. </w:t>
            </w:r>
            <w:r w:rsidRPr="006C2020">
              <w:t>Moi et Danil est en équipe pour refaire l’application Punch pour le montrer au marketing</w:t>
            </w:r>
          </w:p>
        </w:tc>
        <w:tc>
          <w:tcPr>
            <w:tcW w:w="2268" w:type="dxa"/>
            <w:tcBorders>
              <w:top w:val="single" w:sz="18" w:space="0" w:color="auto"/>
              <w:bottom w:val="single" w:sz="2" w:space="0" w:color="auto"/>
            </w:tcBorders>
          </w:tcPr>
          <w:p w14:paraId="0B5BAE7D" w14:textId="4EFC47AE" w:rsidR="00667052" w:rsidRPr="006C2020" w:rsidRDefault="006C2020" w:rsidP="001C4219">
            <w:pPr>
              <w:spacing w:before="60" w:after="60"/>
              <w:rPr>
                <w:lang w:val="en-US"/>
              </w:rPr>
            </w:pPr>
            <w:r>
              <w:t>Andriy, Ghyslain, Stéphanne</w:t>
            </w:r>
          </w:p>
        </w:tc>
        <w:tc>
          <w:tcPr>
            <w:tcW w:w="2693" w:type="dxa"/>
            <w:tcBorders>
              <w:top w:val="single" w:sz="18" w:space="0" w:color="auto"/>
              <w:bottom w:val="single" w:sz="2" w:space="0" w:color="auto"/>
            </w:tcBorders>
          </w:tcPr>
          <w:p w14:paraId="5741B033" w14:textId="77777777" w:rsidR="00667052" w:rsidRDefault="00667052" w:rsidP="001C4219">
            <w:pPr>
              <w:spacing w:before="60" w:after="60"/>
              <w:rPr>
                <w:sz w:val="20"/>
                <w:szCs w:val="20"/>
              </w:rPr>
            </w:pPr>
            <w:r>
              <w:rPr>
                <w:sz w:val="20"/>
                <w:szCs w:val="20"/>
              </w:rPr>
              <w:t>J’ai exécuté ces tâches :</w:t>
            </w:r>
          </w:p>
          <w:p w14:paraId="0E11769D" w14:textId="77777777" w:rsidR="00667052" w:rsidRDefault="00667052" w:rsidP="001C4219">
            <w:pPr>
              <w:tabs>
                <w:tab w:val="left" w:pos="502"/>
              </w:tabs>
              <w:spacing w:before="60" w:after="60"/>
              <w:ind w:left="218"/>
              <w:rPr>
                <w:sz w:val="20"/>
                <w:szCs w:val="20"/>
              </w:rPr>
            </w:pPr>
            <w:r>
              <w:rPr>
                <w:sz w:val="20"/>
                <w:szCs w:val="20"/>
              </w:rPr>
              <w:t xml:space="preserve">seul(le) </w:t>
            </w:r>
            <w:sdt>
              <w:sdtPr>
                <w:rPr>
                  <w:sz w:val="20"/>
                  <w:szCs w:val="20"/>
                </w:rPr>
                <w:id w:val="-1309394932"/>
                <w14:checkbox>
                  <w14:checked w14:val="0"/>
                  <w14:checkedState w14:val="2612" w14:font="MS Gothic"/>
                  <w14:uncheckedState w14:val="2610" w14:font="MS Gothic"/>
                </w14:checkbox>
              </w:sdtPr>
              <w:sdtContent>
                <w:r w:rsidR="0099353F">
                  <w:rPr>
                    <w:rFonts w:ascii="MS Gothic" w:eastAsia="MS Gothic" w:hAnsi="MS Gothic" w:hint="eastAsia"/>
                    <w:sz w:val="20"/>
                    <w:szCs w:val="20"/>
                  </w:rPr>
                  <w:t>☐</w:t>
                </w:r>
              </w:sdtContent>
            </w:sdt>
          </w:p>
          <w:p w14:paraId="4F000F98" w14:textId="546EF88E" w:rsidR="00667052" w:rsidRPr="00891DE0" w:rsidRDefault="00667052" w:rsidP="001C4219">
            <w:pPr>
              <w:spacing w:before="60" w:after="60"/>
              <w:ind w:left="218"/>
              <w:rPr>
                <w:sz w:val="20"/>
                <w:szCs w:val="20"/>
              </w:rPr>
            </w:pPr>
            <w:r>
              <w:rPr>
                <w:sz w:val="20"/>
                <w:szCs w:val="20"/>
              </w:rPr>
              <w:t xml:space="preserve">sous supervision  </w:t>
            </w:r>
            <w:sdt>
              <w:sdtPr>
                <w:rPr>
                  <w:sz w:val="20"/>
                  <w:szCs w:val="20"/>
                </w:rPr>
                <w:id w:val="1977254561"/>
                <w14:checkbox>
                  <w14:checked w14:val="1"/>
                  <w14:checkedState w14:val="2612" w14:font="MS Gothic"/>
                  <w14:uncheckedState w14:val="2610" w14:font="MS Gothic"/>
                </w14:checkbox>
              </w:sdtPr>
              <w:sdtContent>
                <w:r w:rsidR="00D152A4">
                  <w:rPr>
                    <w:rFonts w:ascii="MS Gothic" w:eastAsia="MS Gothic" w:hAnsi="MS Gothic" w:hint="eastAsia"/>
                    <w:sz w:val="20"/>
                    <w:szCs w:val="20"/>
                  </w:rPr>
                  <w:t>☒</w:t>
                </w:r>
              </w:sdtContent>
            </w:sdt>
          </w:p>
        </w:tc>
        <w:tc>
          <w:tcPr>
            <w:tcW w:w="3260" w:type="dxa"/>
            <w:tcBorders>
              <w:top w:val="single" w:sz="18" w:space="0" w:color="auto"/>
              <w:bottom w:val="single" w:sz="2" w:space="0" w:color="auto"/>
            </w:tcBorders>
          </w:tcPr>
          <w:p w14:paraId="50631AA7" w14:textId="77777777" w:rsidR="00667052" w:rsidRDefault="00667052" w:rsidP="001C4219">
            <w:pPr>
              <w:spacing w:before="60" w:after="60"/>
              <w:rPr>
                <w:sz w:val="20"/>
                <w:szCs w:val="20"/>
              </w:rPr>
            </w:pPr>
            <w:r>
              <w:rPr>
                <w:sz w:val="20"/>
                <w:szCs w:val="20"/>
              </w:rPr>
              <w:t>J’estime avoir exécuté ces tâches :</w:t>
            </w:r>
          </w:p>
          <w:p w14:paraId="050249BF" w14:textId="695AF19D" w:rsidR="00667052" w:rsidRDefault="00667052" w:rsidP="001C4219">
            <w:pPr>
              <w:spacing w:before="60" w:after="60"/>
              <w:ind w:left="211"/>
              <w:rPr>
                <w:sz w:val="20"/>
                <w:szCs w:val="20"/>
              </w:rPr>
            </w:pPr>
            <w:r>
              <w:rPr>
                <w:sz w:val="20"/>
                <w:szCs w:val="20"/>
              </w:rPr>
              <w:t xml:space="preserve">facilement  </w:t>
            </w:r>
            <w:sdt>
              <w:sdtPr>
                <w:rPr>
                  <w:sz w:val="20"/>
                  <w:szCs w:val="20"/>
                </w:rPr>
                <w:id w:val="-1488240506"/>
                <w14:checkbox>
                  <w14:checked w14:val="0"/>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43D3C608" w14:textId="2CE08967" w:rsidR="00667052" w:rsidRDefault="00667052" w:rsidP="001C4219">
            <w:pPr>
              <w:spacing w:before="60" w:after="60"/>
              <w:ind w:left="211"/>
              <w:rPr>
                <w:sz w:val="20"/>
                <w:szCs w:val="20"/>
              </w:rPr>
            </w:pPr>
            <w:r>
              <w:rPr>
                <w:sz w:val="20"/>
                <w:szCs w:val="20"/>
              </w:rPr>
              <w:t xml:space="preserve">difficilement </w:t>
            </w:r>
            <w:sdt>
              <w:sdtPr>
                <w:rPr>
                  <w:sz w:val="20"/>
                  <w:szCs w:val="20"/>
                </w:rPr>
                <w:id w:val="-1192288553"/>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2E60E9BD" w14:textId="3D21738C" w:rsidR="00667052" w:rsidRDefault="00667052" w:rsidP="001C4219">
            <w:pPr>
              <w:spacing w:before="60" w:after="60"/>
              <w:rPr>
                <w:b/>
                <w:sz w:val="20"/>
                <w:szCs w:val="20"/>
              </w:rPr>
            </w:pPr>
            <w:r w:rsidRPr="00721FA2">
              <w:rPr>
                <w:b/>
                <w:sz w:val="20"/>
                <w:szCs w:val="20"/>
              </w:rPr>
              <w:t>Expliquez :</w:t>
            </w:r>
            <w:r w:rsidR="00FC5911">
              <w:rPr>
                <w:b/>
                <w:sz w:val="20"/>
                <w:szCs w:val="20"/>
              </w:rPr>
              <w:t xml:space="preserve"> J’ai eu de la difficulté à comprendre comment ASP fonctionnait et comment l’application Punch fonctionnait</w:t>
            </w:r>
          </w:p>
          <w:p w14:paraId="56F3C06A" w14:textId="77777777" w:rsidR="00667052" w:rsidRPr="00721FA2" w:rsidRDefault="00667052" w:rsidP="001C4219">
            <w:pPr>
              <w:spacing w:before="60" w:after="60"/>
              <w:rPr>
                <w:b/>
                <w:sz w:val="20"/>
                <w:szCs w:val="20"/>
              </w:rPr>
            </w:pPr>
          </w:p>
        </w:tc>
      </w:tr>
      <w:tr w:rsidR="00667052" w14:paraId="524E5CC6" w14:textId="77777777" w:rsidTr="00667052">
        <w:tc>
          <w:tcPr>
            <w:tcW w:w="1555" w:type="dxa"/>
            <w:tcBorders>
              <w:top w:val="single" w:sz="2" w:space="0" w:color="auto"/>
              <w:left w:val="single" w:sz="2" w:space="0" w:color="auto"/>
              <w:bottom w:val="single" w:sz="2" w:space="0" w:color="auto"/>
            </w:tcBorders>
          </w:tcPr>
          <w:p w14:paraId="34B93B4E" w14:textId="759ACE02" w:rsidR="00667052" w:rsidRPr="00F74A6F" w:rsidRDefault="006C2020" w:rsidP="001C4219">
            <w:pPr>
              <w:spacing w:before="60" w:after="60"/>
              <w:jc w:val="center"/>
              <w:rPr>
                <w:sz w:val="20"/>
                <w:szCs w:val="20"/>
              </w:rPr>
            </w:pPr>
            <w:r>
              <w:rPr>
                <w:sz w:val="20"/>
                <w:szCs w:val="20"/>
              </w:rPr>
              <w:t>29</w:t>
            </w:r>
            <w:r w:rsidR="005C0062">
              <w:rPr>
                <w:sz w:val="20"/>
                <w:szCs w:val="20"/>
              </w:rPr>
              <w:t xml:space="preserve"> janvier au </w:t>
            </w:r>
            <w:r>
              <w:rPr>
                <w:sz w:val="20"/>
                <w:szCs w:val="20"/>
              </w:rPr>
              <w:t>2</w:t>
            </w:r>
            <w:r w:rsidR="00D152A4">
              <w:rPr>
                <w:sz w:val="20"/>
                <w:szCs w:val="20"/>
              </w:rPr>
              <w:t xml:space="preserve"> </w:t>
            </w:r>
            <w:r>
              <w:rPr>
                <w:sz w:val="20"/>
                <w:szCs w:val="20"/>
              </w:rPr>
              <w:t>février</w:t>
            </w:r>
          </w:p>
        </w:tc>
        <w:tc>
          <w:tcPr>
            <w:tcW w:w="4536" w:type="dxa"/>
            <w:tcBorders>
              <w:top w:val="single" w:sz="2" w:space="0" w:color="auto"/>
              <w:bottom w:val="single" w:sz="2" w:space="0" w:color="auto"/>
            </w:tcBorders>
          </w:tcPr>
          <w:p w14:paraId="4124E4DF" w14:textId="0E0EFDE7" w:rsidR="00667052" w:rsidRDefault="006C2020" w:rsidP="001C4219">
            <w:pPr>
              <w:spacing w:before="60" w:after="60"/>
              <w:jc w:val="center"/>
            </w:pPr>
            <w:r w:rsidRPr="006C2020">
              <w:t xml:space="preserve">Ajout du </w:t>
            </w:r>
            <w:r w:rsidR="00FC5911">
              <w:t>mode sombre</w:t>
            </w:r>
            <w:r>
              <w:t xml:space="preserve">. </w:t>
            </w:r>
            <w:r w:rsidRPr="006C2020">
              <w:t xml:space="preserve">Faire le UI </w:t>
            </w:r>
            <w:r w:rsidR="00FC5911">
              <w:t>mode sombre</w:t>
            </w:r>
            <w:r w:rsidRPr="006C2020">
              <w:t xml:space="preserve"> pour la page Login vu qu’on ne </w:t>
            </w:r>
            <w:r w:rsidRPr="006C2020">
              <w:t>travaille</w:t>
            </w:r>
            <w:r w:rsidRPr="006C2020">
              <w:t xml:space="preserve"> pas avec un framework</w:t>
            </w:r>
            <w:r>
              <w:t xml:space="preserve">. </w:t>
            </w:r>
            <w:r w:rsidRPr="006C2020">
              <w:t>Utilisation d’un scanner qui est activer ou désactiver en fonction d’un bouton et qui scan un code barre qui est automatiquement saisie pour la bonne option</w:t>
            </w:r>
          </w:p>
        </w:tc>
        <w:tc>
          <w:tcPr>
            <w:tcW w:w="2268" w:type="dxa"/>
            <w:tcBorders>
              <w:top w:val="single" w:sz="2" w:space="0" w:color="auto"/>
              <w:bottom w:val="single" w:sz="2" w:space="0" w:color="auto"/>
            </w:tcBorders>
          </w:tcPr>
          <w:p w14:paraId="3F6D0811" w14:textId="74D7062B" w:rsidR="00667052" w:rsidRDefault="00132566" w:rsidP="001C4219">
            <w:pPr>
              <w:spacing w:before="60" w:after="60"/>
            </w:pPr>
            <w:r>
              <w:t>Andriy</w:t>
            </w:r>
          </w:p>
        </w:tc>
        <w:tc>
          <w:tcPr>
            <w:tcW w:w="2693" w:type="dxa"/>
            <w:tcBorders>
              <w:top w:val="single" w:sz="2" w:space="0" w:color="auto"/>
              <w:bottom w:val="single" w:sz="2" w:space="0" w:color="auto"/>
            </w:tcBorders>
          </w:tcPr>
          <w:p w14:paraId="54DB51D6" w14:textId="77777777" w:rsidR="00667052" w:rsidRDefault="00667052" w:rsidP="001C4219">
            <w:pPr>
              <w:spacing w:before="60" w:after="60"/>
              <w:rPr>
                <w:sz w:val="20"/>
                <w:szCs w:val="20"/>
              </w:rPr>
            </w:pPr>
            <w:r>
              <w:rPr>
                <w:sz w:val="20"/>
                <w:szCs w:val="20"/>
              </w:rPr>
              <w:t>J’ai exécuté ces tâches :</w:t>
            </w:r>
          </w:p>
          <w:p w14:paraId="7CDF5A87" w14:textId="2F6FE8C3" w:rsidR="00667052" w:rsidRDefault="00667052" w:rsidP="001C4219">
            <w:pPr>
              <w:tabs>
                <w:tab w:val="left" w:pos="502"/>
              </w:tabs>
              <w:spacing w:before="60" w:after="60"/>
              <w:ind w:left="218"/>
              <w:rPr>
                <w:sz w:val="20"/>
                <w:szCs w:val="20"/>
              </w:rPr>
            </w:pPr>
            <w:r>
              <w:rPr>
                <w:sz w:val="20"/>
                <w:szCs w:val="20"/>
              </w:rPr>
              <w:t xml:space="preserve">seul(le) </w:t>
            </w:r>
            <w:sdt>
              <w:sdtPr>
                <w:rPr>
                  <w:sz w:val="20"/>
                  <w:szCs w:val="20"/>
                </w:rPr>
                <w:id w:val="1551492446"/>
                <w14:checkbox>
                  <w14:checked w14:val="1"/>
                  <w14:checkedState w14:val="2612" w14:font="MS Gothic"/>
                  <w14:uncheckedState w14:val="2610" w14:font="MS Gothic"/>
                </w14:checkbox>
              </w:sdtPr>
              <w:sdtContent>
                <w:r w:rsidR="006C2020">
                  <w:rPr>
                    <w:rFonts w:ascii="MS Gothic" w:eastAsia="MS Gothic" w:hAnsi="MS Gothic" w:hint="eastAsia"/>
                    <w:sz w:val="20"/>
                    <w:szCs w:val="20"/>
                  </w:rPr>
                  <w:t>☒</w:t>
                </w:r>
              </w:sdtContent>
            </w:sdt>
          </w:p>
          <w:p w14:paraId="1FA0DA71" w14:textId="77777777" w:rsidR="00667052" w:rsidRPr="00891DE0" w:rsidRDefault="00667052" w:rsidP="001C4219">
            <w:pPr>
              <w:spacing w:before="60" w:after="60"/>
              <w:ind w:left="218"/>
              <w:rPr>
                <w:sz w:val="20"/>
                <w:szCs w:val="20"/>
              </w:rPr>
            </w:pPr>
            <w:r>
              <w:rPr>
                <w:sz w:val="20"/>
                <w:szCs w:val="20"/>
              </w:rPr>
              <w:t xml:space="preserve">sous supervision  </w:t>
            </w:r>
            <w:sdt>
              <w:sdtPr>
                <w:rPr>
                  <w:sz w:val="20"/>
                  <w:szCs w:val="20"/>
                </w:rPr>
                <w:id w:val="-121480719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78E8DC04" w14:textId="77777777" w:rsidR="00667052" w:rsidRDefault="00667052" w:rsidP="001C4219">
            <w:pPr>
              <w:spacing w:before="60" w:after="60"/>
              <w:rPr>
                <w:sz w:val="20"/>
                <w:szCs w:val="20"/>
              </w:rPr>
            </w:pPr>
            <w:r>
              <w:rPr>
                <w:sz w:val="20"/>
                <w:szCs w:val="20"/>
              </w:rPr>
              <w:t>J’estime avoir exécuté ces tâches :</w:t>
            </w:r>
          </w:p>
          <w:p w14:paraId="184D83C9" w14:textId="773134EF" w:rsidR="00667052" w:rsidRDefault="00667052" w:rsidP="001C4219">
            <w:pPr>
              <w:spacing w:before="60" w:after="60"/>
              <w:ind w:left="211"/>
              <w:rPr>
                <w:sz w:val="20"/>
                <w:szCs w:val="20"/>
              </w:rPr>
            </w:pPr>
            <w:r>
              <w:rPr>
                <w:sz w:val="20"/>
                <w:szCs w:val="20"/>
              </w:rPr>
              <w:t xml:space="preserve">facilement  </w:t>
            </w:r>
            <w:sdt>
              <w:sdtPr>
                <w:rPr>
                  <w:sz w:val="20"/>
                  <w:szCs w:val="20"/>
                </w:rPr>
                <w:id w:val="218553724"/>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70C57315" w14:textId="2F324920" w:rsidR="00667052" w:rsidRDefault="00667052" w:rsidP="001C4219">
            <w:pPr>
              <w:spacing w:before="60" w:after="60"/>
              <w:ind w:left="211"/>
              <w:rPr>
                <w:sz w:val="20"/>
                <w:szCs w:val="20"/>
              </w:rPr>
            </w:pPr>
            <w:r>
              <w:rPr>
                <w:sz w:val="20"/>
                <w:szCs w:val="20"/>
              </w:rPr>
              <w:t xml:space="preserve">difficilement </w:t>
            </w:r>
            <w:sdt>
              <w:sdtPr>
                <w:rPr>
                  <w:sz w:val="20"/>
                  <w:szCs w:val="20"/>
                </w:rPr>
                <w:id w:val="971097809"/>
                <w14:checkbox>
                  <w14:checked w14:val="0"/>
                  <w14:checkedState w14:val="2612" w14:font="MS Gothic"/>
                  <w14:uncheckedState w14:val="2610" w14:font="MS Gothic"/>
                </w14:checkbox>
              </w:sdtPr>
              <w:sdtContent>
                <w:r w:rsidR="001F4863">
                  <w:rPr>
                    <w:rFonts w:ascii="MS Gothic" w:eastAsia="MS Gothic" w:hAnsi="MS Gothic" w:hint="eastAsia"/>
                    <w:sz w:val="20"/>
                    <w:szCs w:val="20"/>
                  </w:rPr>
                  <w:t>☐</w:t>
                </w:r>
              </w:sdtContent>
            </w:sdt>
          </w:p>
          <w:p w14:paraId="61DCEE41" w14:textId="0EC53564" w:rsidR="00667052" w:rsidRDefault="00667052" w:rsidP="001C4219">
            <w:pPr>
              <w:spacing w:before="60" w:after="60"/>
              <w:rPr>
                <w:b/>
                <w:sz w:val="20"/>
                <w:szCs w:val="20"/>
              </w:rPr>
            </w:pPr>
            <w:r w:rsidRPr="00721FA2">
              <w:rPr>
                <w:b/>
                <w:sz w:val="20"/>
                <w:szCs w:val="20"/>
              </w:rPr>
              <w:t>Expliquez :</w:t>
            </w:r>
            <w:r w:rsidR="00FC5911">
              <w:rPr>
                <w:b/>
                <w:sz w:val="20"/>
                <w:szCs w:val="20"/>
              </w:rPr>
              <w:t xml:space="preserve"> J’ai re-appliqué des concepts vu dans les cours pour le mode sombre</w:t>
            </w:r>
          </w:p>
          <w:p w14:paraId="73AD16BE" w14:textId="77777777" w:rsidR="00667052" w:rsidRPr="00721FA2" w:rsidRDefault="00667052" w:rsidP="001C4219">
            <w:pPr>
              <w:spacing w:before="60" w:after="60"/>
              <w:rPr>
                <w:b/>
                <w:sz w:val="20"/>
                <w:szCs w:val="20"/>
              </w:rPr>
            </w:pPr>
          </w:p>
        </w:tc>
      </w:tr>
      <w:tr w:rsidR="006C2020" w14:paraId="60563055" w14:textId="77777777" w:rsidTr="00667052">
        <w:tc>
          <w:tcPr>
            <w:tcW w:w="1555" w:type="dxa"/>
            <w:tcBorders>
              <w:top w:val="single" w:sz="2" w:space="0" w:color="auto"/>
              <w:left w:val="single" w:sz="2" w:space="0" w:color="auto"/>
              <w:bottom w:val="single" w:sz="2" w:space="0" w:color="auto"/>
            </w:tcBorders>
          </w:tcPr>
          <w:p w14:paraId="234A0B8C" w14:textId="7F7A8831" w:rsidR="006C2020" w:rsidRPr="00F74A6F" w:rsidRDefault="006C2020" w:rsidP="006C2020">
            <w:pPr>
              <w:spacing w:before="60" w:after="60"/>
              <w:jc w:val="center"/>
              <w:rPr>
                <w:sz w:val="20"/>
                <w:szCs w:val="20"/>
              </w:rPr>
            </w:pPr>
            <w:r>
              <w:rPr>
                <w:sz w:val="20"/>
                <w:szCs w:val="20"/>
              </w:rPr>
              <w:t>5 février au 9 février</w:t>
            </w:r>
          </w:p>
        </w:tc>
        <w:tc>
          <w:tcPr>
            <w:tcW w:w="4536" w:type="dxa"/>
            <w:tcBorders>
              <w:top w:val="single" w:sz="2" w:space="0" w:color="auto"/>
              <w:bottom w:val="single" w:sz="2" w:space="0" w:color="auto"/>
            </w:tcBorders>
          </w:tcPr>
          <w:p w14:paraId="6AA9B7BF" w14:textId="7D014699" w:rsidR="006C2020" w:rsidRDefault="006C2020" w:rsidP="006C2020">
            <w:pPr>
              <w:spacing w:before="60" w:after="60"/>
              <w:jc w:val="center"/>
            </w:pPr>
            <w:r w:rsidRPr="000E335F">
              <w:t>Vu différente pour un utilisateur sur un écran d’usine</w:t>
            </w:r>
            <w:r>
              <w:t xml:space="preserve">. </w:t>
            </w:r>
            <w:r w:rsidRPr="006C2020">
              <w:t>Adapter la page de login qui est fait pour un ordinateur, un écran d’usine pour un scanneur qui est un écran de téléphone</w:t>
            </w:r>
            <w:r>
              <w:t xml:space="preserve">. </w:t>
            </w:r>
            <w:r w:rsidRPr="000E335F">
              <w:t>Gérer la session de l’utilisateur pour qu’il soit connecter partout dans l’application</w:t>
            </w:r>
          </w:p>
        </w:tc>
        <w:tc>
          <w:tcPr>
            <w:tcW w:w="2268" w:type="dxa"/>
            <w:tcBorders>
              <w:top w:val="single" w:sz="2" w:space="0" w:color="auto"/>
              <w:bottom w:val="single" w:sz="2" w:space="0" w:color="auto"/>
            </w:tcBorders>
          </w:tcPr>
          <w:p w14:paraId="0BFB1BF1" w14:textId="4DC81F88" w:rsidR="006C2020" w:rsidRDefault="00132566" w:rsidP="006C2020">
            <w:pPr>
              <w:spacing w:before="60" w:after="60"/>
            </w:pPr>
            <w:r>
              <w:t>Andriy</w:t>
            </w:r>
          </w:p>
        </w:tc>
        <w:tc>
          <w:tcPr>
            <w:tcW w:w="2693" w:type="dxa"/>
            <w:tcBorders>
              <w:top w:val="single" w:sz="2" w:space="0" w:color="auto"/>
              <w:bottom w:val="single" w:sz="2" w:space="0" w:color="auto"/>
            </w:tcBorders>
          </w:tcPr>
          <w:p w14:paraId="3B6BA233" w14:textId="77777777" w:rsidR="006C2020" w:rsidRDefault="006C2020" w:rsidP="006C2020">
            <w:pPr>
              <w:spacing w:before="60" w:after="60"/>
              <w:rPr>
                <w:sz w:val="20"/>
                <w:szCs w:val="20"/>
              </w:rPr>
            </w:pPr>
            <w:r>
              <w:rPr>
                <w:sz w:val="20"/>
                <w:szCs w:val="20"/>
              </w:rPr>
              <w:t>J’ai exécuté ces tâches :</w:t>
            </w:r>
          </w:p>
          <w:p w14:paraId="2B3A5A77" w14:textId="604A8BD5"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369138878"/>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p>
          <w:p w14:paraId="78AD5C32"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78334117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2DB6E99E" w14:textId="77777777" w:rsidR="006C2020" w:rsidRDefault="006C2020" w:rsidP="006C2020">
            <w:pPr>
              <w:spacing w:before="60" w:after="60"/>
              <w:rPr>
                <w:sz w:val="20"/>
                <w:szCs w:val="20"/>
              </w:rPr>
            </w:pPr>
            <w:r>
              <w:rPr>
                <w:sz w:val="20"/>
                <w:szCs w:val="20"/>
              </w:rPr>
              <w:t>J’estime avoir exécuté ces tâches :</w:t>
            </w:r>
          </w:p>
          <w:p w14:paraId="5D2D2B30" w14:textId="77777777" w:rsidR="006C2020" w:rsidRDefault="006C2020" w:rsidP="006C2020">
            <w:pPr>
              <w:spacing w:before="60" w:after="60"/>
              <w:ind w:left="211"/>
              <w:rPr>
                <w:sz w:val="20"/>
                <w:szCs w:val="20"/>
              </w:rPr>
            </w:pPr>
            <w:r>
              <w:rPr>
                <w:sz w:val="20"/>
                <w:szCs w:val="20"/>
              </w:rPr>
              <w:t xml:space="preserve">facilement  </w:t>
            </w:r>
            <w:sdt>
              <w:sdtPr>
                <w:rPr>
                  <w:sz w:val="20"/>
                  <w:szCs w:val="20"/>
                </w:rPr>
                <w:id w:val="140118029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28DEB3A5" w14:textId="349860A3" w:rsidR="006C2020" w:rsidRDefault="006C2020" w:rsidP="006C2020">
            <w:pPr>
              <w:spacing w:before="60" w:after="60"/>
              <w:ind w:left="211"/>
              <w:rPr>
                <w:sz w:val="20"/>
                <w:szCs w:val="20"/>
              </w:rPr>
            </w:pPr>
            <w:r>
              <w:rPr>
                <w:sz w:val="20"/>
                <w:szCs w:val="20"/>
              </w:rPr>
              <w:t xml:space="preserve">difficilement </w:t>
            </w:r>
            <w:sdt>
              <w:sdtPr>
                <w:rPr>
                  <w:sz w:val="20"/>
                  <w:szCs w:val="20"/>
                </w:rPr>
                <w:id w:val="1596982152"/>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029E874E" w14:textId="58296A35" w:rsidR="006C2020" w:rsidRDefault="006C2020" w:rsidP="006C2020">
            <w:pPr>
              <w:spacing w:before="60" w:after="60"/>
              <w:rPr>
                <w:b/>
                <w:sz w:val="20"/>
                <w:szCs w:val="20"/>
              </w:rPr>
            </w:pPr>
            <w:r w:rsidRPr="00721FA2">
              <w:rPr>
                <w:b/>
                <w:sz w:val="20"/>
                <w:szCs w:val="20"/>
              </w:rPr>
              <w:t>Expliquez :</w:t>
            </w:r>
            <w:r w:rsidR="00FC5911">
              <w:rPr>
                <w:b/>
                <w:sz w:val="20"/>
                <w:szCs w:val="20"/>
              </w:rPr>
              <w:t xml:space="preserve"> J’ai eu de la difficulté à afficher toutes les informations nécessaires pour le format d’un scanneur</w:t>
            </w:r>
          </w:p>
          <w:p w14:paraId="16B95DF5" w14:textId="77777777" w:rsidR="006C2020" w:rsidRPr="00721FA2" w:rsidRDefault="006C2020" w:rsidP="006C2020">
            <w:pPr>
              <w:spacing w:before="60" w:after="60"/>
              <w:rPr>
                <w:b/>
                <w:sz w:val="20"/>
                <w:szCs w:val="20"/>
              </w:rPr>
            </w:pPr>
          </w:p>
        </w:tc>
      </w:tr>
      <w:tr w:rsidR="006C2020" w14:paraId="77A44129" w14:textId="77777777" w:rsidTr="00667052">
        <w:tc>
          <w:tcPr>
            <w:tcW w:w="1555" w:type="dxa"/>
            <w:tcBorders>
              <w:top w:val="single" w:sz="2" w:space="0" w:color="auto"/>
              <w:left w:val="single" w:sz="2" w:space="0" w:color="auto"/>
              <w:bottom w:val="single" w:sz="2" w:space="0" w:color="auto"/>
            </w:tcBorders>
          </w:tcPr>
          <w:p w14:paraId="658923CA" w14:textId="4E98D571" w:rsidR="006C2020" w:rsidRPr="00F74A6F" w:rsidRDefault="006C2020" w:rsidP="006C2020">
            <w:pPr>
              <w:spacing w:before="60" w:after="60"/>
              <w:jc w:val="center"/>
              <w:rPr>
                <w:sz w:val="20"/>
                <w:szCs w:val="20"/>
              </w:rPr>
            </w:pPr>
            <w:r>
              <w:rPr>
                <w:sz w:val="20"/>
                <w:szCs w:val="20"/>
              </w:rPr>
              <w:t>12 février au 16 février</w:t>
            </w:r>
          </w:p>
        </w:tc>
        <w:tc>
          <w:tcPr>
            <w:tcW w:w="4536" w:type="dxa"/>
            <w:tcBorders>
              <w:top w:val="single" w:sz="2" w:space="0" w:color="auto"/>
              <w:bottom w:val="single" w:sz="2" w:space="0" w:color="auto"/>
            </w:tcBorders>
          </w:tcPr>
          <w:p w14:paraId="592EE056" w14:textId="63291A71" w:rsidR="006C2020" w:rsidRDefault="006C2020" w:rsidP="006C2020">
            <w:pPr>
              <w:spacing w:before="60" w:after="60"/>
              <w:jc w:val="center"/>
            </w:pPr>
            <w:r w:rsidRPr="006C2020">
              <w:t>Commencement de la page Entrée de paquets. On a refait le design de la page pour afficher les informations qui sont suivis</w:t>
            </w:r>
            <w:r>
              <w:t xml:space="preserve">. </w:t>
            </w:r>
            <w:r>
              <w:lastRenderedPageBreak/>
              <w:t>Réparer les erreurs des combos détruit pour afficher les données et ajout de la fonctionnalité pour scanner une étiquette de commande</w:t>
            </w:r>
          </w:p>
        </w:tc>
        <w:tc>
          <w:tcPr>
            <w:tcW w:w="2268" w:type="dxa"/>
            <w:tcBorders>
              <w:top w:val="single" w:sz="2" w:space="0" w:color="auto"/>
              <w:bottom w:val="single" w:sz="2" w:space="0" w:color="auto"/>
            </w:tcBorders>
          </w:tcPr>
          <w:p w14:paraId="766128EB" w14:textId="3F1C6ADD" w:rsidR="006C2020" w:rsidRDefault="00132566" w:rsidP="006C2020">
            <w:pPr>
              <w:spacing w:before="60" w:after="60"/>
            </w:pPr>
            <w:r>
              <w:lastRenderedPageBreak/>
              <w:t>Andriy</w:t>
            </w:r>
          </w:p>
        </w:tc>
        <w:tc>
          <w:tcPr>
            <w:tcW w:w="2693" w:type="dxa"/>
            <w:tcBorders>
              <w:top w:val="single" w:sz="2" w:space="0" w:color="auto"/>
              <w:bottom w:val="single" w:sz="2" w:space="0" w:color="auto"/>
            </w:tcBorders>
          </w:tcPr>
          <w:p w14:paraId="086BABDF" w14:textId="77777777" w:rsidR="006C2020" w:rsidRDefault="006C2020" w:rsidP="006C2020">
            <w:pPr>
              <w:spacing w:before="60" w:after="60"/>
              <w:rPr>
                <w:sz w:val="20"/>
                <w:szCs w:val="20"/>
              </w:rPr>
            </w:pPr>
            <w:r>
              <w:rPr>
                <w:sz w:val="20"/>
                <w:szCs w:val="20"/>
              </w:rPr>
              <w:t>J’ai exécuté ces tâches :</w:t>
            </w:r>
          </w:p>
          <w:p w14:paraId="25AD3E17" w14:textId="550B5FEE"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769694009"/>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0233B50D" w14:textId="77777777" w:rsidR="006C2020" w:rsidRPr="00891DE0" w:rsidRDefault="006C2020" w:rsidP="006C2020">
            <w:pPr>
              <w:spacing w:before="60" w:after="60"/>
              <w:ind w:left="218"/>
              <w:rPr>
                <w:sz w:val="20"/>
                <w:szCs w:val="20"/>
              </w:rPr>
            </w:pPr>
            <w:r>
              <w:rPr>
                <w:sz w:val="20"/>
                <w:szCs w:val="20"/>
              </w:rPr>
              <w:lastRenderedPageBreak/>
              <w:t xml:space="preserve">sous supervision  </w:t>
            </w:r>
            <w:sdt>
              <w:sdtPr>
                <w:rPr>
                  <w:sz w:val="20"/>
                  <w:szCs w:val="20"/>
                </w:rPr>
                <w:id w:val="78338398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14B56C26" w14:textId="77777777" w:rsidR="006C2020" w:rsidRDefault="006C2020" w:rsidP="006C2020">
            <w:pPr>
              <w:spacing w:before="60" w:after="60"/>
              <w:rPr>
                <w:sz w:val="20"/>
                <w:szCs w:val="20"/>
              </w:rPr>
            </w:pPr>
            <w:r>
              <w:rPr>
                <w:sz w:val="20"/>
                <w:szCs w:val="20"/>
              </w:rPr>
              <w:lastRenderedPageBreak/>
              <w:t>J’estime avoir exécuté ces tâches :</w:t>
            </w:r>
          </w:p>
          <w:p w14:paraId="0F0298AB" w14:textId="32E509E4" w:rsidR="006C2020" w:rsidRDefault="006C2020" w:rsidP="006C2020">
            <w:pPr>
              <w:spacing w:before="60" w:after="60"/>
              <w:ind w:left="211"/>
              <w:rPr>
                <w:sz w:val="20"/>
                <w:szCs w:val="20"/>
              </w:rPr>
            </w:pPr>
            <w:r>
              <w:rPr>
                <w:sz w:val="20"/>
                <w:szCs w:val="20"/>
              </w:rPr>
              <w:t xml:space="preserve">facilement  </w:t>
            </w:r>
            <w:sdt>
              <w:sdtPr>
                <w:rPr>
                  <w:sz w:val="20"/>
                  <w:szCs w:val="20"/>
                </w:rPr>
                <w:id w:val="-432586161"/>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71A79EB3" w14:textId="77777777" w:rsidR="006C2020" w:rsidRDefault="006C2020" w:rsidP="006C2020">
            <w:pPr>
              <w:spacing w:before="60" w:after="60"/>
              <w:ind w:left="211"/>
              <w:rPr>
                <w:sz w:val="20"/>
                <w:szCs w:val="20"/>
              </w:rPr>
            </w:pPr>
            <w:r>
              <w:rPr>
                <w:sz w:val="20"/>
                <w:szCs w:val="20"/>
              </w:rPr>
              <w:lastRenderedPageBreak/>
              <w:t xml:space="preserve">difficilement </w:t>
            </w:r>
            <w:sdt>
              <w:sdtPr>
                <w:rPr>
                  <w:sz w:val="20"/>
                  <w:szCs w:val="20"/>
                </w:rPr>
                <w:id w:val="56924611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46803D47" w14:textId="56F3C615" w:rsidR="006C2020" w:rsidRDefault="006C2020" w:rsidP="006C2020">
            <w:pPr>
              <w:spacing w:before="60" w:after="60"/>
              <w:rPr>
                <w:b/>
                <w:sz w:val="20"/>
                <w:szCs w:val="20"/>
              </w:rPr>
            </w:pPr>
            <w:r w:rsidRPr="00721FA2">
              <w:rPr>
                <w:b/>
                <w:sz w:val="20"/>
                <w:szCs w:val="20"/>
              </w:rPr>
              <w:t>Expliquez :</w:t>
            </w:r>
            <w:r w:rsidR="00FC5911">
              <w:rPr>
                <w:b/>
                <w:sz w:val="20"/>
                <w:szCs w:val="20"/>
              </w:rPr>
              <w:t xml:space="preserve"> C’était plus une refonte en majorité fait avec le CSS</w:t>
            </w:r>
          </w:p>
          <w:p w14:paraId="40BB9732" w14:textId="77777777" w:rsidR="006C2020" w:rsidRPr="00721FA2" w:rsidRDefault="006C2020" w:rsidP="006C2020">
            <w:pPr>
              <w:spacing w:before="60" w:after="60"/>
              <w:rPr>
                <w:b/>
                <w:sz w:val="20"/>
                <w:szCs w:val="20"/>
              </w:rPr>
            </w:pPr>
          </w:p>
        </w:tc>
      </w:tr>
      <w:tr w:rsidR="006C2020" w14:paraId="391CF334" w14:textId="77777777" w:rsidTr="00667052">
        <w:tc>
          <w:tcPr>
            <w:tcW w:w="1555" w:type="dxa"/>
            <w:tcBorders>
              <w:top w:val="single" w:sz="2" w:space="0" w:color="auto"/>
              <w:left w:val="single" w:sz="2" w:space="0" w:color="auto"/>
              <w:bottom w:val="single" w:sz="2" w:space="0" w:color="auto"/>
            </w:tcBorders>
          </w:tcPr>
          <w:p w14:paraId="7364C697" w14:textId="3CD197F5" w:rsidR="006C2020" w:rsidRPr="00F74A6F" w:rsidRDefault="006C2020" w:rsidP="006C2020">
            <w:pPr>
              <w:spacing w:before="60" w:after="60"/>
              <w:jc w:val="center"/>
              <w:rPr>
                <w:sz w:val="20"/>
                <w:szCs w:val="20"/>
              </w:rPr>
            </w:pPr>
            <w:r>
              <w:rPr>
                <w:sz w:val="20"/>
                <w:szCs w:val="20"/>
              </w:rPr>
              <w:t>19 février au 23 février</w:t>
            </w:r>
          </w:p>
        </w:tc>
        <w:tc>
          <w:tcPr>
            <w:tcW w:w="4536" w:type="dxa"/>
            <w:tcBorders>
              <w:top w:val="single" w:sz="2" w:space="0" w:color="auto"/>
              <w:bottom w:val="single" w:sz="2" w:space="0" w:color="auto"/>
            </w:tcBorders>
          </w:tcPr>
          <w:p w14:paraId="7C238311" w14:textId="7821FC0A" w:rsidR="006C2020" w:rsidRDefault="006C2020" w:rsidP="006C2020">
            <w:pPr>
              <w:spacing w:before="60" w:after="60"/>
              <w:jc w:val="center"/>
            </w:pPr>
            <w:r>
              <w:t>Refonte du style dans la boite de dialogue pour générer une étiquette pour la boite qui a été fait lors de l’entrer de paquet, les erreurs et palettes</w:t>
            </w:r>
            <w:r>
              <w:t xml:space="preserve">. </w:t>
            </w:r>
            <w:r>
              <w:t>J’ai fini les trois pop-ups et j’ai réparé un bug qui fessait en sorte qu’une Icon s’affichais en permanence et la capture de poids</w:t>
            </w:r>
          </w:p>
        </w:tc>
        <w:tc>
          <w:tcPr>
            <w:tcW w:w="2268" w:type="dxa"/>
            <w:tcBorders>
              <w:top w:val="single" w:sz="2" w:space="0" w:color="auto"/>
              <w:bottom w:val="single" w:sz="2" w:space="0" w:color="auto"/>
            </w:tcBorders>
          </w:tcPr>
          <w:p w14:paraId="796818E3" w14:textId="306C0607" w:rsidR="006C2020" w:rsidRDefault="00132566" w:rsidP="006C2020">
            <w:pPr>
              <w:spacing w:before="60" w:after="60"/>
            </w:pPr>
            <w:r>
              <w:t>Andriy</w:t>
            </w:r>
          </w:p>
        </w:tc>
        <w:tc>
          <w:tcPr>
            <w:tcW w:w="2693" w:type="dxa"/>
            <w:tcBorders>
              <w:top w:val="single" w:sz="2" w:space="0" w:color="auto"/>
              <w:bottom w:val="single" w:sz="2" w:space="0" w:color="auto"/>
            </w:tcBorders>
          </w:tcPr>
          <w:p w14:paraId="298FA418" w14:textId="77777777" w:rsidR="006C2020" w:rsidRDefault="006C2020" w:rsidP="006C2020">
            <w:pPr>
              <w:spacing w:before="60" w:after="60"/>
              <w:rPr>
                <w:sz w:val="20"/>
                <w:szCs w:val="20"/>
              </w:rPr>
            </w:pPr>
            <w:r>
              <w:rPr>
                <w:sz w:val="20"/>
                <w:szCs w:val="20"/>
              </w:rPr>
              <w:t>J’ai exécuté ces tâches :</w:t>
            </w:r>
          </w:p>
          <w:p w14:paraId="0696E84A" w14:textId="38DDCAA4"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561477427"/>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665A21DE"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39077647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2AD22A53" w14:textId="77777777" w:rsidR="006C2020" w:rsidRDefault="006C2020" w:rsidP="006C2020">
            <w:pPr>
              <w:spacing w:before="60" w:after="60"/>
              <w:rPr>
                <w:sz w:val="20"/>
                <w:szCs w:val="20"/>
              </w:rPr>
            </w:pPr>
            <w:r>
              <w:rPr>
                <w:sz w:val="20"/>
                <w:szCs w:val="20"/>
              </w:rPr>
              <w:t>J’estime avoir exécuté ces tâches :</w:t>
            </w:r>
          </w:p>
          <w:p w14:paraId="5BAE8279" w14:textId="6B7CA40F" w:rsidR="006C2020" w:rsidRDefault="006C2020" w:rsidP="006C2020">
            <w:pPr>
              <w:spacing w:before="60" w:after="60"/>
              <w:ind w:left="211"/>
              <w:rPr>
                <w:sz w:val="20"/>
                <w:szCs w:val="20"/>
              </w:rPr>
            </w:pPr>
            <w:r>
              <w:rPr>
                <w:sz w:val="20"/>
                <w:szCs w:val="20"/>
              </w:rPr>
              <w:t xml:space="preserve">facilement  </w:t>
            </w:r>
            <w:sdt>
              <w:sdtPr>
                <w:rPr>
                  <w:sz w:val="20"/>
                  <w:szCs w:val="20"/>
                </w:rPr>
                <w:id w:val="-987932100"/>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50D0515E" w14:textId="77777777" w:rsidR="006C2020" w:rsidRDefault="006C2020" w:rsidP="006C2020">
            <w:pPr>
              <w:spacing w:before="60" w:after="60"/>
              <w:ind w:left="211"/>
              <w:rPr>
                <w:sz w:val="20"/>
                <w:szCs w:val="20"/>
              </w:rPr>
            </w:pPr>
            <w:r>
              <w:rPr>
                <w:sz w:val="20"/>
                <w:szCs w:val="20"/>
              </w:rPr>
              <w:t xml:space="preserve">difficilement </w:t>
            </w:r>
            <w:sdt>
              <w:sdtPr>
                <w:rPr>
                  <w:sz w:val="20"/>
                  <w:szCs w:val="20"/>
                </w:rPr>
                <w:id w:val="18665059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62CE7530" w14:textId="55465374" w:rsidR="006C2020" w:rsidRDefault="006C2020" w:rsidP="006C2020">
            <w:pPr>
              <w:spacing w:before="60" w:after="60"/>
              <w:rPr>
                <w:b/>
                <w:sz w:val="20"/>
                <w:szCs w:val="20"/>
              </w:rPr>
            </w:pPr>
            <w:r w:rsidRPr="00721FA2">
              <w:rPr>
                <w:b/>
                <w:sz w:val="20"/>
                <w:szCs w:val="20"/>
              </w:rPr>
              <w:t>Expliquez :</w:t>
            </w:r>
            <w:r w:rsidR="00FC5911">
              <w:rPr>
                <w:b/>
                <w:sz w:val="20"/>
                <w:szCs w:val="20"/>
              </w:rPr>
              <w:t xml:space="preserve"> </w:t>
            </w:r>
            <w:r w:rsidR="00FC5911">
              <w:rPr>
                <w:b/>
                <w:sz w:val="20"/>
                <w:szCs w:val="20"/>
              </w:rPr>
              <w:t xml:space="preserve">C’était plus </w:t>
            </w:r>
            <w:r w:rsidR="00FC5911">
              <w:rPr>
                <w:b/>
                <w:sz w:val="20"/>
                <w:szCs w:val="20"/>
              </w:rPr>
              <w:t>une refonte</w:t>
            </w:r>
            <w:r w:rsidR="00FC5911">
              <w:rPr>
                <w:b/>
                <w:sz w:val="20"/>
                <w:szCs w:val="20"/>
              </w:rPr>
              <w:t xml:space="preserve"> en majorité fait avec le CSS</w:t>
            </w:r>
          </w:p>
          <w:p w14:paraId="25729DD0" w14:textId="77777777" w:rsidR="006C2020" w:rsidRPr="00721FA2" w:rsidRDefault="006C2020" w:rsidP="006C2020">
            <w:pPr>
              <w:spacing w:before="60" w:after="60"/>
              <w:rPr>
                <w:b/>
                <w:sz w:val="20"/>
                <w:szCs w:val="20"/>
              </w:rPr>
            </w:pPr>
          </w:p>
        </w:tc>
      </w:tr>
      <w:tr w:rsidR="006C2020" w14:paraId="6F30F257" w14:textId="77777777" w:rsidTr="00667052">
        <w:tc>
          <w:tcPr>
            <w:tcW w:w="1555" w:type="dxa"/>
            <w:tcBorders>
              <w:top w:val="single" w:sz="2" w:space="0" w:color="auto"/>
              <w:left w:val="single" w:sz="2" w:space="0" w:color="auto"/>
              <w:bottom w:val="single" w:sz="2" w:space="0" w:color="auto"/>
            </w:tcBorders>
          </w:tcPr>
          <w:p w14:paraId="26AAE609" w14:textId="4D784FFC" w:rsidR="006C2020" w:rsidRPr="00F74A6F" w:rsidRDefault="006C2020" w:rsidP="006C2020">
            <w:pPr>
              <w:spacing w:before="60" w:after="60"/>
              <w:jc w:val="center"/>
              <w:rPr>
                <w:sz w:val="20"/>
                <w:szCs w:val="20"/>
              </w:rPr>
            </w:pPr>
            <w:r>
              <w:rPr>
                <w:sz w:val="20"/>
                <w:szCs w:val="20"/>
              </w:rPr>
              <w:t>26 février au 1 mars</w:t>
            </w:r>
          </w:p>
        </w:tc>
        <w:tc>
          <w:tcPr>
            <w:tcW w:w="4536" w:type="dxa"/>
            <w:tcBorders>
              <w:top w:val="single" w:sz="2" w:space="0" w:color="auto"/>
              <w:bottom w:val="single" w:sz="2" w:space="0" w:color="auto"/>
            </w:tcBorders>
          </w:tcPr>
          <w:p w14:paraId="0547C070" w14:textId="125B219C" w:rsidR="006C2020" w:rsidRDefault="006C2020" w:rsidP="006C2020">
            <w:pPr>
              <w:spacing w:before="60" w:after="60"/>
              <w:jc w:val="center"/>
            </w:pPr>
            <w:r w:rsidRPr="006C2020">
              <w:t>Finition du design sur la page Management des machines et début de redesigne sur Revue de feuille de temps</w:t>
            </w:r>
            <w:r>
              <w:t xml:space="preserve">. </w:t>
            </w:r>
            <w:r>
              <w:t>Redésigne de la page pour la revue de feuille de temps et redésigne pour l’ajout de temps pour la revue de feuille de temps</w:t>
            </w:r>
          </w:p>
        </w:tc>
        <w:tc>
          <w:tcPr>
            <w:tcW w:w="2268" w:type="dxa"/>
            <w:tcBorders>
              <w:top w:val="single" w:sz="2" w:space="0" w:color="auto"/>
              <w:bottom w:val="single" w:sz="2" w:space="0" w:color="auto"/>
            </w:tcBorders>
          </w:tcPr>
          <w:p w14:paraId="2CAE4202" w14:textId="2FB3D88F" w:rsidR="006C2020" w:rsidRDefault="00132566" w:rsidP="006C2020">
            <w:pPr>
              <w:spacing w:before="60" w:after="60"/>
            </w:pPr>
            <w:r>
              <w:t>Andriy</w:t>
            </w:r>
          </w:p>
        </w:tc>
        <w:tc>
          <w:tcPr>
            <w:tcW w:w="2693" w:type="dxa"/>
            <w:tcBorders>
              <w:top w:val="single" w:sz="2" w:space="0" w:color="auto"/>
              <w:bottom w:val="single" w:sz="2" w:space="0" w:color="auto"/>
            </w:tcBorders>
          </w:tcPr>
          <w:p w14:paraId="34271ED8" w14:textId="77777777" w:rsidR="006C2020" w:rsidRDefault="006C2020" w:rsidP="006C2020">
            <w:pPr>
              <w:spacing w:before="60" w:after="60"/>
              <w:rPr>
                <w:sz w:val="20"/>
                <w:szCs w:val="20"/>
              </w:rPr>
            </w:pPr>
            <w:r>
              <w:rPr>
                <w:sz w:val="20"/>
                <w:szCs w:val="20"/>
              </w:rPr>
              <w:t>J’ai exécuté ces tâches :</w:t>
            </w:r>
          </w:p>
          <w:p w14:paraId="5BD70F52" w14:textId="4CE701DE"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667241070"/>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6473A83C"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39457355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4409F1C5" w14:textId="77777777" w:rsidR="006C2020" w:rsidRDefault="006C2020" w:rsidP="006C2020">
            <w:pPr>
              <w:spacing w:before="60" w:after="60"/>
              <w:rPr>
                <w:sz w:val="20"/>
                <w:szCs w:val="20"/>
              </w:rPr>
            </w:pPr>
            <w:r>
              <w:rPr>
                <w:sz w:val="20"/>
                <w:szCs w:val="20"/>
              </w:rPr>
              <w:t>J’estime avoir exécuté ces tâches :</w:t>
            </w:r>
          </w:p>
          <w:p w14:paraId="4C8CE297" w14:textId="7D70AF85" w:rsidR="006C2020" w:rsidRDefault="006C2020" w:rsidP="006C2020">
            <w:pPr>
              <w:spacing w:before="60" w:after="60"/>
              <w:ind w:left="211"/>
              <w:rPr>
                <w:sz w:val="20"/>
                <w:szCs w:val="20"/>
              </w:rPr>
            </w:pPr>
            <w:r>
              <w:rPr>
                <w:sz w:val="20"/>
                <w:szCs w:val="20"/>
              </w:rPr>
              <w:t xml:space="preserve">facilement  </w:t>
            </w:r>
            <w:sdt>
              <w:sdtPr>
                <w:rPr>
                  <w:sz w:val="20"/>
                  <w:szCs w:val="20"/>
                </w:rPr>
                <w:id w:val="-31117375"/>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53DD9465" w14:textId="77777777" w:rsidR="006C2020" w:rsidRDefault="006C2020" w:rsidP="006C2020">
            <w:pPr>
              <w:spacing w:before="60" w:after="60"/>
              <w:ind w:left="211"/>
              <w:rPr>
                <w:sz w:val="20"/>
                <w:szCs w:val="20"/>
              </w:rPr>
            </w:pPr>
            <w:r>
              <w:rPr>
                <w:sz w:val="20"/>
                <w:szCs w:val="20"/>
              </w:rPr>
              <w:t xml:space="preserve">difficilement </w:t>
            </w:r>
            <w:sdt>
              <w:sdtPr>
                <w:rPr>
                  <w:sz w:val="20"/>
                  <w:szCs w:val="20"/>
                </w:rPr>
                <w:id w:val="152374294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7692C2DA" w14:textId="3795A1CE" w:rsidR="006C2020" w:rsidRDefault="006C2020" w:rsidP="006C2020">
            <w:pPr>
              <w:spacing w:before="60" w:after="60"/>
              <w:rPr>
                <w:b/>
                <w:sz w:val="20"/>
                <w:szCs w:val="20"/>
              </w:rPr>
            </w:pPr>
            <w:r w:rsidRPr="00721FA2">
              <w:rPr>
                <w:b/>
                <w:sz w:val="20"/>
                <w:szCs w:val="20"/>
              </w:rPr>
              <w:t>Expliquez :</w:t>
            </w:r>
            <w:r w:rsidR="00FC5911">
              <w:rPr>
                <w:b/>
                <w:sz w:val="20"/>
                <w:szCs w:val="20"/>
              </w:rPr>
              <w:t xml:space="preserve"> </w:t>
            </w:r>
            <w:r w:rsidR="00FC5911">
              <w:rPr>
                <w:b/>
                <w:sz w:val="20"/>
                <w:szCs w:val="20"/>
              </w:rPr>
              <w:t xml:space="preserve">C’était plus </w:t>
            </w:r>
            <w:r w:rsidR="00FC5911">
              <w:rPr>
                <w:b/>
                <w:sz w:val="20"/>
                <w:szCs w:val="20"/>
              </w:rPr>
              <w:t>une refonte</w:t>
            </w:r>
            <w:r w:rsidR="00FC5911">
              <w:rPr>
                <w:b/>
                <w:sz w:val="20"/>
                <w:szCs w:val="20"/>
              </w:rPr>
              <w:t xml:space="preserve"> en majorité fait avec le CSS</w:t>
            </w:r>
            <w:r w:rsidR="00FC5911">
              <w:rPr>
                <w:b/>
                <w:sz w:val="20"/>
                <w:szCs w:val="20"/>
              </w:rPr>
              <w:t xml:space="preserve"> et un peu de reconception pour le JavaScript</w:t>
            </w:r>
          </w:p>
          <w:p w14:paraId="774A0F11" w14:textId="77777777" w:rsidR="006C2020" w:rsidRPr="00721FA2" w:rsidRDefault="006C2020" w:rsidP="006C2020">
            <w:pPr>
              <w:spacing w:before="60" w:after="60"/>
              <w:rPr>
                <w:b/>
                <w:sz w:val="20"/>
                <w:szCs w:val="20"/>
              </w:rPr>
            </w:pPr>
          </w:p>
        </w:tc>
      </w:tr>
      <w:tr w:rsidR="006C2020" w14:paraId="5BF7D671" w14:textId="77777777" w:rsidTr="00667052">
        <w:tc>
          <w:tcPr>
            <w:tcW w:w="1555" w:type="dxa"/>
            <w:tcBorders>
              <w:top w:val="single" w:sz="2" w:space="0" w:color="auto"/>
              <w:left w:val="single" w:sz="2" w:space="0" w:color="auto"/>
              <w:bottom w:val="single" w:sz="2" w:space="0" w:color="auto"/>
            </w:tcBorders>
          </w:tcPr>
          <w:p w14:paraId="43CDD47D" w14:textId="5E27A77F" w:rsidR="006C2020" w:rsidRPr="00F74A6F" w:rsidRDefault="006C2020" w:rsidP="006C2020">
            <w:pPr>
              <w:spacing w:before="60" w:after="60"/>
              <w:jc w:val="center"/>
              <w:rPr>
                <w:sz w:val="20"/>
                <w:szCs w:val="20"/>
              </w:rPr>
            </w:pPr>
            <w:r>
              <w:rPr>
                <w:sz w:val="20"/>
                <w:szCs w:val="20"/>
              </w:rPr>
              <w:t>4 mars au 8 mars</w:t>
            </w:r>
          </w:p>
        </w:tc>
        <w:tc>
          <w:tcPr>
            <w:tcW w:w="4536" w:type="dxa"/>
            <w:tcBorders>
              <w:top w:val="single" w:sz="2" w:space="0" w:color="auto"/>
              <w:bottom w:val="single" w:sz="2" w:space="0" w:color="auto"/>
            </w:tcBorders>
          </w:tcPr>
          <w:p w14:paraId="4A5D9401" w14:textId="5B88C904" w:rsidR="006C2020" w:rsidRDefault="006C2020" w:rsidP="006C2020">
            <w:pPr>
              <w:spacing w:before="60" w:after="60"/>
              <w:jc w:val="center"/>
            </w:pPr>
            <w:r w:rsidRPr="007803E0">
              <w:t>Redésign</w:t>
            </w:r>
            <w:r>
              <w:t xml:space="preserve">e </w:t>
            </w:r>
            <w:r w:rsidRPr="007803E0">
              <w:t xml:space="preserve">de la page Shipping pour </w:t>
            </w:r>
            <w:r>
              <w:t>l’</w:t>
            </w:r>
            <w:r w:rsidRPr="007803E0">
              <w:t xml:space="preserve">écran </w:t>
            </w:r>
            <w:r>
              <w:t>d’</w:t>
            </w:r>
            <w:r w:rsidRPr="007803E0">
              <w:t xml:space="preserve">usine et </w:t>
            </w:r>
            <w:r>
              <w:t>scanner les listes de chargement. Il</w:t>
            </w:r>
            <w:r w:rsidRPr="007803E0">
              <w:t xml:space="preserve"> manque la fonctionnalité</w:t>
            </w:r>
            <w:r>
              <w:t xml:space="preserve"> de la page</w:t>
            </w:r>
            <w:r>
              <w:t xml:space="preserve">. </w:t>
            </w:r>
            <w:r w:rsidRPr="0008169A">
              <w:t>Redésign</w:t>
            </w:r>
            <w:r>
              <w:t>e</w:t>
            </w:r>
            <w:r w:rsidRPr="0008169A">
              <w:t xml:space="preserve"> fini et commencement de la fonctionnalité de Shipping</w:t>
            </w:r>
            <w:r>
              <w:t xml:space="preserve">. </w:t>
            </w:r>
            <w:r w:rsidRPr="0008169A">
              <w:t>Fonctionnalité presque finie manque de p</w:t>
            </w:r>
            <w:r>
              <w:t>eaufiner le UI et UX</w:t>
            </w:r>
          </w:p>
        </w:tc>
        <w:tc>
          <w:tcPr>
            <w:tcW w:w="2268" w:type="dxa"/>
            <w:tcBorders>
              <w:top w:val="single" w:sz="2" w:space="0" w:color="auto"/>
              <w:bottom w:val="single" w:sz="2" w:space="0" w:color="auto"/>
            </w:tcBorders>
          </w:tcPr>
          <w:p w14:paraId="0303C6FB" w14:textId="553F7963" w:rsidR="006C2020" w:rsidRDefault="00132566" w:rsidP="006C2020">
            <w:pPr>
              <w:spacing w:before="60" w:after="60"/>
            </w:pPr>
            <w:r>
              <w:t>Andriy</w:t>
            </w:r>
          </w:p>
        </w:tc>
        <w:tc>
          <w:tcPr>
            <w:tcW w:w="2693" w:type="dxa"/>
            <w:tcBorders>
              <w:top w:val="single" w:sz="2" w:space="0" w:color="auto"/>
              <w:bottom w:val="single" w:sz="2" w:space="0" w:color="auto"/>
            </w:tcBorders>
          </w:tcPr>
          <w:p w14:paraId="42F52BC7" w14:textId="77777777" w:rsidR="006C2020" w:rsidRDefault="006C2020" w:rsidP="006C2020">
            <w:pPr>
              <w:spacing w:before="60" w:after="60"/>
              <w:rPr>
                <w:sz w:val="20"/>
                <w:szCs w:val="20"/>
              </w:rPr>
            </w:pPr>
            <w:r>
              <w:rPr>
                <w:sz w:val="20"/>
                <w:szCs w:val="20"/>
              </w:rPr>
              <w:t>J’ai exécuté ces tâches :</w:t>
            </w:r>
          </w:p>
          <w:p w14:paraId="529D4BA8" w14:textId="4FF2F92E"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461957351"/>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776C5F1E"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47802674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138A021B" w14:textId="77777777" w:rsidR="006C2020" w:rsidRDefault="006C2020" w:rsidP="006C2020">
            <w:pPr>
              <w:spacing w:before="60" w:after="60"/>
              <w:rPr>
                <w:sz w:val="20"/>
                <w:szCs w:val="20"/>
              </w:rPr>
            </w:pPr>
            <w:r>
              <w:rPr>
                <w:sz w:val="20"/>
                <w:szCs w:val="20"/>
              </w:rPr>
              <w:t>J’estime avoir exécuté ces tâches :</w:t>
            </w:r>
          </w:p>
          <w:p w14:paraId="307F7131" w14:textId="30403029" w:rsidR="006C2020" w:rsidRDefault="006C2020" w:rsidP="006C2020">
            <w:pPr>
              <w:spacing w:before="60" w:after="60"/>
              <w:ind w:left="211"/>
              <w:rPr>
                <w:sz w:val="20"/>
                <w:szCs w:val="20"/>
              </w:rPr>
            </w:pPr>
            <w:r>
              <w:rPr>
                <w:sz w:val="20"/>
                <w:szCs w:val="20"/>
              </w:rPr>
              <w:t xml:space="preserve">facilement  </w:t>
            </w:r>
            <w:sdt>
              <w:sdtPr>
                <w:rPr>
                  <w:sz w:val="20"/>
                  <w:szCs w:val="20"/>
                </w:rPr>
                <w:id w:val="1589033868"/>
                <w14:checkbox>
                  <w14:checked w14:val="0"/>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24264529" w14:textId="6BBB9AD6" w:rsidR="006C2020" w:rsidRDefault="006C2020" w:rsidP="006C2020">
            <w:pPr>
              <w:spacing w:before="60" w:after="60"/>
              <w:ind w:left="211"/>
              <w:rPr>
                <w:sz w:val="20"/>
                <w:szCs w:val="20"/>
              </w:rPr>
            </w:pPr>
            <w:r>
              <w:rPr>
                <w:sz w:val="20"/>
                <w:szCs w:val="20"/>
              </w:rPr>
              <w:t xml:space="preserve">difficilement </w:t>
            </w:r>
            <w:sdt>
              <w:sdtPr>
                <w:rPr>
                  <w:sz w:val="20"/>
                  <w:szCs w:val="20"/>
                </w:rPr>
                <w:id w:val="1405110994"/>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4FC5EBF8" w14:textId="1013089E" w:rsidR="00FC5911" w:rsidRDefault="006C2020" w:rsidP="00FC5911">
            <w:pPr>
              <w:spacing w:before="60" w:after="60"/>
              <w:rPr>
                <w:b/>
                <w:sz w:val="20"/>
                <w:szCs w:val="20"/>
              </w:rPr>
            </w:pPr>
            <w:r w:rsidRPr="00721FA2">
              <w:rPr>
                <w:b/>
                <w:sz w:val="20"/>
                <w:szCs w:val="20"/>
              </w:rPr>
              <w:t>Expliquez :</w:t>
            </w:r>
            <w:r w:rsidR="00FC5911">
              <w:rPr>
                <w:b/>
                <w:sz w:val="20"/>
                <w:szCs w:val="20"/>
              </w:rPr>
              <w:t xml:space="preserve"> </w:t>
            </w:r>
            <w:r w:rsidR="00FC5911">
              <w:rPr>
                <w:b/>
                <w:sz w:val="20"/>
                <w:szCs w:val="20"/>
              </w:rPr>
              <w:t>C’était plus une refonte en majorité fait avec le CSS et un peu de reconception pour le JavaScript</w:t>
            </w:r>
            <w:r w:rsidR="00FC5911">
              <w:rPr>
                <w:b/>
                <w:sz w:val="20"/>
                <w:szCs w:val="20"/>
              </w:rPr>
              <w:t xml:space="preserve"> mais encore ici la partie difficile était avec la vue pour le scanneur</w:t>
            </w:r>
          </w:p>
          <w:p w14:paraId="6B37FFFF" w14:textId="76FA7164" w:rsidR="006C2020" w:rsidRDefault="006C2020" w:rsidP="006C2020">
            <w:pPr>
              <w:spacing w:before="60" w:after="60"/>
              <w:rPr>
                <w:b/>
                <w:sz w:val="20"/>
                <w:szCs w:val="20"/>
              </w:rPr>
            </w:pPr>
          </w:p>
          <w:p w14:paraId="5E64CC20" w14:textId="77777777" w:rsidR="006C2020" w:rsidRPr="00721FA2" w:rsidRDefault="006C2020" w:rsidP="006C2020">
            <w:pPr>
              <w:spacing w:before="60" w:after="60"/>
              <w:rPr>
                <w:b/>
                <w:sz w:val="20"/>
                <w:szCs w:val="20"/>
              </w:rPr>
            </w:pPr>
          </w:p>
        </w:tc>
      </w:tr>
      <w:tr w:rsidR="006C2020" w14:paraId="36F7E252" w14:textId="77777777" w:rsidTr="00667052">
        <w:tc>
          <w:tcPr>
            <w:tcW w:w="1555" w:type="dxa"/>
            <w:tcBorders>
              <w:top w:val="single" w:sz="2" w:space="0" w:color="auto"/>
              <w:left w:val="single" w:sz="2" w:space="0" w:color="auto"/>
              <w:bottom w:val="single" w:sz="2" w:space="0" w:color="auto"/>
            </w:tcBorders>
          </w:tcPr>
          <w:p w14:paraId="4DEA9FB1" w14:textId="30F92DC4" w:rsidR="006C2020" w:rsidRPr="00F74A6F" w:rsidRDefault="006C2020" w:rsidP="006C2020">
            <w:pPr>
              <w:spacing w:before="60" w:after="60"/>
              <w:jc w:val="center"/>
              <w:rPr>
                <w:sz w:val="20"/>
                <w:szCs w:val="20"/>
              </w:rPr>
            </w:pPr>
            <w:r>
              <w:rPr>
                <w:sz w:val="20"/>
                <w:szCs w:val="20"/>
              </w:rPr>
              <w:t xml:space="preserve">11 </w:t>
            </w:r>
            <w:r w:rsidR="003D2E9D">
              <w:rPr>
                <w:sz w:val="20"/>
                <w:szCs w:val="20"/>
              </w:rPr>
              <w:t>mars</w:t>
            </w:r>
            <w:r>
              <w:rPr>
                <w:sz w:val="20"/>
                <w:szCs w:val="20"/>
              </w:rPr>
              <w:t xml:space="preserve"> au 15 </w:t>
            </w:r>
            <w:r w:rsidR="003D2E9D">
              <w:rPr>
                <w:sz w:val="20"/>
                <w:szCs w:val="20"/>
              </w:rPr>
              <w:t>mars</w:t>
            </w:r>
          </w:p>
        </w:tc>
        <w:tc>
          <w:tcPr>
            <w:tcW w:w="4536" w:type="dxa"/>
            <w:tcBorders>
              <w:top w:val="single" w:sz="2" w:space="0" w:color="auto"/>
              <w:bottom w:val="single" w:sz="2" w:space="0" w:color="auto"/>
            </w:tcBorders>
          </w:tcPr>
          <w:p w14:paraId="3CFD1FB2" w14:textId="00607D49" w:rsidR="006C2020" w:rsidRDefault="006C2020" w:rsidP="006C2020">
            <w:pPr>
              <w:spacing w:before="60" w:after="60"/>
              <w:jc w:val="center"/>
            </w:pPr>
            <w:r>
              <w:t xml:space="preserve">Page </w:t>
            </w:r>
            <w:r w:rsidRPr="002A6914">
              <w:t>d’inspection fini</w:t>
            </w:r>
            <w:r>
              <w:t>e</w:t>
            </w:r>
            <w:r w:rsidRPr="002A6914">
              <w:t xml:space="preserve"> et les pages intérieur</w:t>
            </w:r>
            <w:r>
              <w:t>e</w:t>
            </w:r>
            <w:r w:rsidRPr="002A6914">
              <w:t xml:space="preserve">s </w:t>
            </w:r>
            <w:r>
              <w:t xml:space="preserve">sont </w:t>
            </w:r>
            <w:r w:rsidRPr="002A6914">
              <w:t>redésign</w:t>
            </w:r>
            <w:r>
              <w:t xml:space="preserve">ées. </w:t>
            </w:r>
            <w:r w:rsidRPr="002A6914">
              <w:t>Redésign</w:t>
            </w:r>
            <w:r>
              <w:t xml:space="preserve">e </w:t>
            </w:r>
            <w:r w:rsidRPr="002A6914">
              <w:t>de</w:t>
            </w:r>
            <w:r>
              <w:t xml:space="preserve"> la page cavité </w:t>
            </w:r>
            <w:r w:rsidRPr="002A6914">
              <w:t xml:space="preserve">et </w:t>
            </w:r>
            <w:r>
              <w:t>l</w:t>
            </w:r>
            <w:r w:rsidRPr="002A6914">
              <w:t>es autres pages intérieur</w:t>
            </w:r>
            <w:r>
              <w:t>es</w:t>
            </w:r>
            <w:r w:rsidRPr="002A6914">
              <w:t xml:space="preserve"> presque fini</w:t>
            </w:r>
            <w:r>
              <w:t>es.</w:t>
            </w:r>
            <w:r w:rsidRPr="00473B3C">
              <w:t xml:space="preserve"> </w:t>
            </w:r>
            <w:r w:rsidRPr="00473B3C">
              <w:t xml:space="preserve">QA Inspection finie, début et </w:t>
            </w:r>
            <w:r w:rsidRPr="00473B3C">
              <w:lastRenderedPageBreak/>
              <w:t>finition de la page Production Step. Réparation de bogue envoyée par courriel de Andriy</w:t>
            </w:r>
          </w:p>
        </w:tc>
        <w:tc>
          <w:tcPr>
            <w:tcW w:w="2268" w:type="dxa"/>
            <w:tcBorders>
              <w:top w:val="single" w:sz="2" w:space="0" w:color="auto"/>
              <w:bottom w:val="single" w:sz="2" w:space="0" w:color="auto"/>
            </w:tcBorders>
          </w:tcPr>
          <w:p w14:paraId="55B5B3B3" w14:textId="374E496E" w:rsidR="006C2020" w:rsidRDefault="00132566" w:rsidP="006C2020">
            <w:pPr>
              <w:spacing w:before="60" w:after="60"/>
            </w:pPr>
            <w:r>
              <w:lastRenderedPageBreak/>
              <w:t>Andriy</w:t>
            </w:r>
          </w:p>
        </w:tc>
        <w:tc>
          <w:tcPr>
            <w:tcW w:w="2693" w:type="dxa"/>
            <w:tcBorders>
              <w:top w:val="single" w:sz="2" w:space="0" w:color="auto"/>
              <w:bottom w:val="single" w:sz="2" w:space="0" w:color="auto"/>
            </w:tcBorders>
          </w:tcPr>
          <w:p w14:paraId="36BBB12B" w14:textId="77777777" w:rsidR="006C2020" w:rsidRDefault="006C2020" w:rsidP="006C2020">
            <w:pPr>
              <w:spacing w:before="60" w:after="60"/>
              <w:rPr>
                <w:sz w:val="20"/>
                <w:szCs w:val="20"/>
              </w:rPr>
            </w:pPr>
            <w:r>
              <w:rPr>
                <w:sz w:val="20"/>
                <w:szCs w:val="20"/>
              </w:rPr>
              <w:t>J’ai exécuté ces tâches :</w:t>
            </w:r>
          </w:p>
          <w:p w14:paraId="5988A1FA" w14:textId="77777777"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27300846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69BAC81D"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41452821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3D9BE7A3" w14:textId="77777777" w:rsidR="006C2020" w:rsidRDefault="006C2020" w:rsidP="006C2020">
            <w:pPr>
              <w:spacing w:before="60" w:after="60"/>
              <w:rPr>
                <w:sz w:val="20"/>
                <w:szCs w:val="20"/>
              </w:rPr>
            </w:pPr>
            <w:r>
              <w:rPr>
                <w:sz w:val="20"/>
                <w:szCs w:val="20"/>
              </w:rPr>
              <w:t>J’estime avoir exécuté ces tâches :</w:t>
            </w:r>
          </w:p>
          <w:p w14:paraId="21122FA9" w14:textId="6ABF18B2" w:rsidR="006C2020" w:rsidRDefault="006C2020" w:rsidP="006C2020">
            <w:pPr>
              <w:spacing w:before="60" w:after="60"/>
              <w:ind w:left="211"/>
              <w:rPr>
                <w:sz w:val="20"/>
                <w:szCs w:val="20"/>
              </w:rPr>
            </w:pPr>
            <w:r>
              <w:rPr>
                <w:sz w:val="20"/>
                <w:szCs w:val="20"/>
              </w:rPr>
              <w:t xml:space="preserve">facilement  </w:t>
            </w:r>
            <w:sdt>
              <w:sdtPr>
                <w:rPr>
                  <w:sz w:val="20"/>
                  <w:szCs w:val="20"/>
                </w:rPr>
                <w:id w:val="-345793520"/>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51BB18E5" w14:textId="77777777" w:rsidR="006C2020" w:rsidRDefault="006C2020" w:rsidP="006C2020">
            <w:pPr>
              <w:spacing w:before="60" w:after="60"/>
              <w:ind w:left="211"/>
              <w:rPr>
                <w:sz w:val="20"/>
                <w:szCs w:val="20"/>
              </w:rPr>
            </w:pPr>
            <w:r>
              <w:rPr>
                <w:sz w:val="20"/>
                <w:szCs w:val="20"/>
              </w:rPr>
              <w:t xml:space="preserve">difficilement </w:t>
            </w:r>
            <w:sdt>
              <w:sdtPr>
                <w:rPr>
                  <w:sz w:val="20"/>
                  <w:szCs w:val="20"/>
                </w:rPr>
                <w:id w:val="169310912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11B6F35E" w14:textId="06F690BC" w:rsidR="006C2020" w:rsidRDefault="006C2020" w:rsidP="006C2020">
            <w:pPr>
              <w:spacing w:before="60" w:after="60"/>
              <w:rPr>
                <w:b/>
                <w:sz w:val="20"/>
                <w:szCs w:val="20"/>
              </w:rPr>
            </w:pPr>
            <w:r w:rsidRPr="00721FA2">
              <w:rPr>
                <w:b/>
                <w:sz w:val="20"/>
                <w:szCs w:val="20"/>
              </w:rPr>
              <w:lastRenderedPageBreak/>
              <w:t>Expliquez :</w:t>
            </w:r>
            <w:r w:rsidR="00FC5911">
              <w:rPr>
                <w:b/>
                <w:sz w:val="20"/>
                <w:szCs w:val="20"/>
              </w:rPr>
              <w:t xml:space="preserve"> La majorité des choses à changer ici était fait avec le CSS et certain parti du HTML</w:t>
            </w:r>
          </w:p>
          <w:p w14:paraId="32A31F63" w14:textId="77777777" w:rsidR="006C2020" w:rsidRPr="00721FA2" w:rsidRDefault="006C2020" w:rsidP="006C2020">
            <w:pPr>
              <w:spacing w:before="60" w:after="60"/>
              <w:rPr>
                <w:b/>
                <w:sz w:val="20"/>
                <w:szCs w:val="20"/>
              </w:rPr>
            </w:pPr>
          </w:p>
        </w:tc>
      </w:tr>
      <w:tr w:rsidR="006C2020" w14:paraId="45475C4B" w14:textId="77777777" w:rsidTr="00667052">
        <w:tc>
          <w:tcPr>
            <w:tcW w:w="1555" w:type="dxa"/>
            <w:tcBorders>
              <w:top w:val="single" w:sz="2" w:space="0" w:color="auto"/>
              <w:left w:val="single" w:sz="2" w:space="0" w:color="auto"/>
              <w:bottom w:val="single" w:sz="2" w:space="0" w:color="auto"/>
            </w:tcBorders>
          </w:tcPr>
          <w:p w14:paraId="5EB236F5" w14:textId="53703BC0" w:rsidR="006C2020" w:rsidRPr="00F74A6F" w:rsidRDefault="000E3F27" w:rsidP="006C2020">
            <w:pPr>
              <w:spacing w:before="60" w:after="60"/>
              <w:jc w:val="center"/>
              <w:rPr>
                <w:sz w:val="20"/>
                <w:szCs w:val="20"/>
              </w:rPr>
            </w:pPr>
            <w:r>
              <w:rPr>
                <w:sz w:val="20"/>
                <w:szCs w:val="20"/>
              </w:rPr>
              <w:t>18</w:t>
            </w:r>
            <w:r w:rsidR="006C2020">
              <w:rPr>
                <w:sz w:val="20"/>
                <w:szCs w:val="20"/>
              </w:rPr>
              <w:t xml:space="preserve"> </w:t>
            </w:r>
            <w:r w:rsidR="003D2E9D">
              <w:rPr>
                <w:sz w:val="20"/>
                <w:szCs w:val="20"/>
              </w:rPr>
              <w:t>mars</w:t>
            </w:r>
            <w:r w:rsidR="006C2020">
              <w:rPr>
                <w:sz w:val="20"/>
                <w:szCs w:val="20"/>
              </w:rPr>
              <w:t xml:space="preserve"> au </w:t>
            </w:r>
            <w:r>
              <w:rPr>
                <w:sz w:val="20"/>
                <w:szCs w:val="20"/>
              </w:rPr>
              <w:t xml:space="preserve">22 </w:t>
            </w:r>
            <w:r w:rsidR="003D2E9D">
              <w:rPr>
                <w:sz w:val="20"/>
                <w:szCs w:val="20"/>
              </w:rPr>
              <w:t>mars</w:t>
            </w:r>
          </w:p>
        </w:tc>
        <w:tc>
          <w:tcPr>
            <w:tcW w:w="4536" w:type="dxa"/>
            <w:tcBorders>
              <w:top w:val="single" w:sz="2" w:space="0" w:color="auto"/>
              <w:bottom w:val="single" w:sz="2" w:space="0" w:color="auto"/>
            </w:tcBorders>
          </w:tcPr>
          <w:p w14:paraId="75F346AB" w14:textId="797F440A" w:rsidR="006C2020" w:rsidRDefault="000E3F27" w:rsidP="006C2020">
            <w:pPr>
              <w:spacing w:before="60" w:after="60"/>
              <w:jc w:val="center"/>
            </w:pPr>
            <w:r>
              <w:t>Re</w:t>
            </w:r>
            <w:r w:rsidRPr="00AA7A88">
              <w:t xml:space="preserve">conception de </w:t>
            </w:r>
            <w:r>
              <w:t>Assignation de</w:t>
            </w:r>
            <w:r w:rsidRPr="00AA7A88">
              <w:t xml:space="preserve"> Matéri</w:t>
            </w:r>
            <w:r>
              <w:t>elle</w:t>
            </w:r>
            <w:r w:rsidRPr="00AA7A88">
              <w:t xml:space="preserve"> presque finie</w:t>
            </w:r>
            <w:r>
              <w:t xml:space="preserve">. </w:t>
            </w:r>
            <w:r w:rsidRPr="00AA7A88">
              <w:t xml:space="preserve">Avancement du design de </w:t>
            </w:r>
            <w:r>
              <w:t>Assignation de</w:t>
            </w:r>
            <w:r w:rsidRPr="00AA7A88">
              <w:t xml:space="preserve"> Matéri</w:t>
            </w:r>
            <w:r>
              <w:t>elle</w:t>
            </w:r>
            <w:r w:rsidRPr="00AA7A88">
              <w:t xml:space="preserve"> et </w:t>
            </w:r>
            <w:r>
              <w:t>Re</w:t>
            </w:r>
            <w:r w:rsidRPr="00AA7A88">
              <w:t>conception d</w:t>
            </w:r>
            <w:r>
              <w:t>’i</w:t>
            </w:r>
            <w:r w:rsidRPr="00AA7A88">
              <w:t xml:space="preserve">nspection </w:t>
            </w:r>
            <w:r>
              <w:t>selon</w:t>
            </w:r>
            <w:r w:rsidRPr="00AA7A88">
              <w:t xml:space="preserve"> Andriy</w:t>
            </w:r>
            <w:r>
              <w:t xml:space="preserve">. </w:t>
            </w:r>
            <w:r w:rsidRPr="00AA7A88">
              <w:t>Finition d</w:t>
            </w:r>
            <w:r>
              <w:t>e la re</w:t>
            </w:r>
            <w:r w:rsidRPr="00AA7A88">
              <w:t>conception selon Andriy de</w:t>
            </w:r>
            <w:r>
              <w:t xml:space="preserve"> la page</w:t>
            </w:r>
            <w:r w:rsidRPr="00AA7A88">
              <w:t xml:space="preserve"> Inspection et compréhension de </w:t>
            </w:r>
            <w:r>
              <w:t>Assignation de</w:t>
            </w:r>
            <w:r w:rsidRPr="00AA7A88">
              <w:t xml:space="preserve"> Matéri</w:t>
            </w:r>
            <w:r>
              <w:t xml:space="preserve">elle. </w:t>
            </w:r>
            <w:r w:rsidR="009B7F50">
              <w:t>Réparation</w:t>
            </w:r>
            <w:r w:rsidRPr="00AA7A88">
              <w:t xml:space="preserve"> de la page </w:t>
            </w:r>
            <w:r>
              <w:t>Assignation de</w:t>
            </w:r>
            <w:r w:rsidRPr="00AA7A88">
              <w:t xml:space="preserve"> Matéri</w:t>
            </w:r>
            <w:r>
              <w:t>elle</w:t>
            </w:r>
            <w:r w:rsidRPr="00AA7A88">
              <w:t xml:space="preserve"> pour afficher les lots et suivi des pages en priorité</w:t>
            </w:r>
          </w:p>
        </w:tc>
        <w:tc>
          <w:tcPr>
            <w:tcW w:w="2268" w:type="dxa"/>
            <w:tcBorders>
              <w:top w:val="single" w:sz="2" w:space="0" w:color="auto"/>
              <w:bottom w:val="single" w:sz="2" w:space="0" w:color="auto"/>
            </w:tcBorders>
          </w:tcPr>
          <w:p w14:paraId="10EAFD05" w14:textId="60CA9ED9" w:rsidR="006C2020" w:rsidRDefault="00132566" w:rsidP="006C2020">
            <w:pPr>
              <w:spacing w:before="60" w:after="60"/>
            </w:pPr>
            <w:r>
              <w:t>Andriy</w:t>
            </w:r>
          </w:p>
        </w:tc>
        <w:tc>
          <w:tcPr>
            <w:tcW w:w="2693" w:type="dxa"/>
            <w:tcBorders>
              <w:top w:val="single" w:sz="2" w:space="0" w:color="auto"/>
              <w:bottom w:val="single" w:sz="2" w:space="0" w:color="auto"/>
            </w:tcBorders>
          </w:tcPr>
          <w:p w14:paraId="21F955B3" w14:textId="77777777" w:rsidR="006C2020" w:rsidRDefault="006C2020" w:rsidP="006C2020">
            <w:pPr>
              <w:spacing w:before="60" w:after="60"/>
              <w:rPr>
                <w:sz w:val="20"/>
                <w:szCs w:val="20"/>
              </w:rPr>
            </w:pPr>
            <w:r>
              <w:rPr>
                <w:sz w:val="20"/>
                <w:szCs w:val="20"/>
              </w:rPr>
              <w:t>J’ai exécuté ces tâches :</w:t>
            </w:r>
          </w:p>
          <w:p w14:paraId="7559864C" w14:textId="77777777"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29563813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0681FC63" w14:textId="40176A4D"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791273756"/>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43BC0F4C" w14:textId="77777777" w:rsidR="006C2020" w:rsidRDefault="006C2020" w:rsidP="006C2020">
            <w:pPr>
              <w:spacing w:before="60" w:after="60"/>
              <w:rPr>
                <w:sz w:val="20"/>
                <w:szCs w:val="20"/>
              </w:rPr>
            </w:pPr>
            <w:r>
              <w:rPr>
                <w:sz w:val="20"/>
                <w:szCs w:val="20"/>
              </w:rPr>
              <w:t>J’estime avoir exécuté ces tâches :</w:t>
            </w:r>
          </w:p>
          <w:p w14:paraId="20A3AC54" w14:textId="77777777" w:rsidR="006C2020" w:rsidRDefault="006C2020" w:rsidP="006C2020">
            <w:pPr>
              <w:spacing w:before="60" w:after="60"/>
              <w:ind w:left="211"/>
              <w:rPr>
                <w:sz w:val="20"/>
                <w:szCs w:val="20"/>
              </w:rPr>
            </w:pPr>
            <w:r>
              <w:rPr>
                <w:sz w:val="20"/>
                <w:szCs w:val="20"/>
              </w:rPr>
              <w:t xml:space="preserve">facilement  </w:t>
            </w:r>
            <w:sdt>
              <w:sdtPr>
                <w:rPr>
                  <w:sz w:val="20"/>
                  <w:szCs w:val="20"/>
                </w:rPr>
                <w:id w:val="6770719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4216E490" w14:textId="406FD79A" w:rsidR="006C2020" w:rsidRDefault="006C2020" w:rsidP="006C2020">
            <w:pPr>
              <w:spacing w:before="60" w:after="60"/>
              <w:ind w:left="211"/>
              <w:rPr>
                <w:sz w:val="20"/>
                <w:szCs w:val="20"/>
              </w:rPr>
            </w:pPr>
            <w:r>
              <w:rPr>
                <w:sz w:val="20"/>
                <w:szCs w:val="20"/>
              </w:rPr>
              <w:t xml:space="preserve">difficilement </w:t>
            </w:r>
            <w:sdt>
              <w:sdtPr>
                <w:rPr>
                  <w:sz w:val="20"/>
                  <w:szCs w:val="20"/>
                </w:rPr>
                <w:id w:val="-768161863"/>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034B3E2F" w14:textId="77777777" w:rsidR="006C2020" w:rsidRDefault="006C2020" w:rsidP="006C2020">
            <w:pPr>
              <w:spacing w:before="60" w:after="60"/>
              <w:rPr>
                <w:b/>
                <w:sz w:val="20"/>
                <w:szCs w:val="20"/>
              </w:rPr>
            </w:pPr>
            <w:r w:rsidRPr="00721FA2">
              <w:rPr>
                <w:b/>
                <w:sz w:val="20"/>
                <w:szCs w:val="20"/>
              </w:rPr>
              <w:t>Expliquez :</w:t>
            </w:r>
          </w:p>
          <w:p w14:paraId="789D4AB1" w14:textId="5B8727AE" w:rsidR="006C2020" w:rsidRPr="00721FA2" w:rsidRDefault="00FC5911" w:rsidP="006C2020">
            <w:pPr>
              <w:spacing w:before="60" w:after="60"/>
              <w:rPr>
                <w:b/>
                <w:sz w:val="20"/>
                <w:szCs w:val="20"/>
              </w:rPr>
            </w:pPr>
            <w:r>
              <w:rPr>
                <w:b/>
                <w:sz w:val="20"/>
                <w:szCs w:val="20"/>
              </w:rPr>
              <w:t>J’ai dû avoir des meilleurs designs pour la page d’inspection vu qu’il y avait trop de choses à afficher et aucun design</w:t>
            </w:r>
            <w:r>
              <w:rPr>
                <w:b/>
                <w:sz w:val="20"/>
                <w:szCs w:val="20"/>
              </w:rPr>
              <w:t xml:space="preserve"> </w:t>
            </w:r>
            <w:r>
              <w:rPr>
                <w:b/>
                <w:sz w:val="20"/>
                <w:szCs w:val="20"/>
              </w:rPr>
              <w:t>était fait j’ai donc tout fait à la main</w:t>
            </w:r>
          </w:p>
        </w:tc>
      </w:tr>
      <w:tr w:rsidR="006C2020" w14:paraId="4598BDC2" w14:textId="77777777" w:rsidTr="00667052">
        <w:tc>
          <w:tcPr>
            <w:tcW w:w="1555" w:type="dxa"/>
            <w:tcBorders>
              <w:top w:val="single" w:sz="2" w:space="0" w:color="auto"/>
              <w:left w:val="single" w:sz="2" w:space="0" w:color="auto"/>
              <w:bottom w:val="single" w:sz="2" w:space="0" w:color="auto"/>
            </w:tcBorders>
          </w:tcPr>
          <w:p w14:paraId="5DAC7AB1" w14:textId="08BA4544" w:rsidR="006C2020" w:rsidRPr="00F74A6F" w:rsidRDefault="003D2E9D" w:rsidP="006C2020">
            <w:pPr>
              <w:spacing w:before="60" w:after="60"/>
              <w:jc w:val="center"/>
              <w:rPr>
                <w:sz w:val="20"/>
                <w:szCs w:val="20"/>
              </w:rPr>
            </w:pPr>
            <w:r>
              <w:rPr>
                <w:sz w:val="20"/>
                <w:szCs w:val="20"/>
              </w:rPr>
              <w:t>25 mars au 29 mars</w:t>
            </w:r>
          </w:p>
        </w:tc>
        <w:tc>
          <w:tcPr>
            <w:tcW w:w="4536" w:type="dxa"/>
            <w:tcBorders>
              <w:top w:val="single" w:sz="2" w:space="0" w:color="auto"/>
              <w:bottom w:val="single" w:sz="2" w:space="0" w:color="auto"/>
            </w:tcBorders>
          </w:tcPr>
          <w:p w14:paraId="3CEBC326" w14:textId="172E86F1" w:rsidR="006C2020" w:rsidRDefault="00015C47" w:rsidP="006C2020">
            <w:pPr>
              <w:spacing w:before="60" w:after="60"/>
              <w:jc w:val="center"/>
            </w:pPr>
            <w:r w:rsidRPr="00211A7F">
              <w:t xml:space="preserve">Reconception de </w:t>
            </w:r>
            <w:r>
              <w:t>Capture de matérielle</w:t>
            </w:r>
            <w:r w:rsidRPr="00211A7F">
              <w:t xml:space="preserve">, Reconception </w:t>
            </w:r>
            <w:r>
              <w:t>empaquetage</w:t>
            </w:r>
            <w:r w:rsidRPr="00211A7F">
              <w:t xml:space="preserve"> commencer, Reconception </w:t>
            </w:r>
            <w:r>
              <w:t>empaquetage</w:t>
            </w:r>
            <w:r w:rsidRPr="00211A7F">
              <w:t xml:space="preserve"> fini besoin de test</w:t>
            </w:r>
            <w:r>
              <w:t xml:space="preserve">er. </w:t>
            </w:r>
            <w:r w:rsidRPr="00211A7F">
              <w:t xml:space="preserve">Reconception de </w:t>
            </w:r>
            <w:r>
              <w:t>Produit rejeter</w:t>
            </w:r>
            <w:r w:rsidRPr="00211A7F">
              <w:t xml:space="preserve"> selon Andriy, Ajout de CSS pour uniformiser les StatusAreaDiv</w:t>
            </w:r>
            <w:r>
              <w:t xml:space="preserve">. </w:t>
            </w:r>
            <w:r w:rsidRPr="00296847">
              <w:rPr>
                <w:rFonts w:cs="Arial"/>
              </w:rPr>
              <w:t>Reconception prise de palette par Andriy Reconception de cancellation de série finie et fonctionnelle. Réparation de la page de paramètres. Livre d’entrée repensée mais pas fini et changement du fonctionnement mode sombre pour utiliser moins de ressources</w:t>
            </w:r>
          </w:p>
        </w:tc>
        <w:tc>
          <w:tcPr>
            <w:tcW w:w="2268" w:type="dxa"/>
            <w:tcBorders>
              <w:top w:val="single" w:sz="2" w:space="0" w:color="auto"/>
              <w:bottom w:val="single" w:sz="2" w:space="0" w:color="auto"/>
            </w:tcBorders>
          </w:tcPr>
          <w:p w14:paraId="3BAA6365" w14:textId="5D55EA28" w:rsidR="006C2020" w:rsidRDefault="00132566" w:rsidP="006C2020">
            <w:pPr>
              <w:spacing w:before="60" w:after="60"/>
            </w:pPr>
            <w:r>
              <w:t>Andriy</w:t>
            </w:r>
          </w:p>
        </w:tc>
        <w:tc>
          <w:tcPr>
            <w:tcW w:w="2693" w:type="dxa"/>
            <w:tcBorders>
              <w:top w:val="single" w:sz="2" w:space="0" w:color="auto"/>
              <w:bottom w:val="single" w:sz="2" w:space="0" w:color="auto"/>
            </w:tcBorders>
          </w:tcPr>
          <w:p w14:paraId="12B3E453" w14:textId="77777777" w:rsidR="006C2020" w:rsidRDefault="006C2020" w:rsidP="006C2020">
            <w:pPr>
              <w:spacing w:before="60" w:after="60"/>
              <w:rPr>
                <w:sz w:val="20"/>
                <w:szCs w:val="20"/>
              </w:rPr>
            </w:pPr>
            <w:r>
              <w:rPr>
                <w:sz w:val="20"/>
                <w:szCs w:val="20"/>
              </w:rPr>
              <w:t>J’ai exécuté ces tâches :</w:t>
            </w:r>
          </w:p>
          <w:p w14:paraId="1A4AF455" w14:textId="77777777"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202212956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488C32DA" w14:textId="367D2298"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529950517"/>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4587A418" w14:textId="77777777" w:rsidR="006C2020" w:rsidRDefault="006C2020" w:rsidP="006C2020">
            <w:pPr>
              <w:spacing w:before="60" w:after="60"/>
              <w:rPr>
                <w:sz w:val="20"/>
                <w:szCs w:val="20"/>
              </w:rPr>
            </w:pPr>
            <w:r>
              <w:rPr>
                <w:sz w:val="20"/>
                <w:szCs w:val="20"/>
              </w:rPr>
              <w:t>J’estime avoir exécuté ces tâches :</w:t>
            </w:r>
          </w:p>
          <w:p w14:paraId="7FAF10D2" w14:textId="7FE3568B" w:rsidR="006C2020" w:rsidRDefault="006C2020" w:rsidP="006C2020">
            <w:pPr>
              <w:spacing w:before="60" w:after="60"/>
              <w:ind w:left="211"/>
              <w:rPr>
                <w:sz w:val="20"/>
                <w:szCs w:val="20"/>
              </w:rPr>
            </w:pPr>
            <w:r>
              <w:rPr>
                <w:sz w:val="20"/>
                <w:szCs w:val="20"/>
              </w:rPr>
              <w:t xml:space="preserve">facilement  </w:t>
            </w:r>
            <w:sdt>
              <w:sdtPr>
                <w:rPr>
                  <w:sz w:val="20"/>
                  <w:szCs w:val="20"/>
                </w:rPr>
                <w:id w:val="-1345864815"/>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7A253BE6" w14:textId="1D77268C" w:rsidR="006C2020" w:rsidRDefault="006C2020" w:rsidP="006C2020">
            <w:pPr>
              <w:spacing w:before="60" w:after="60"/>
              <w:ind w:left="211"/>
              <w:rPr>
                <w:sz w:val="20"/>
                <w:szCs w:val="20"/>
              </w:rPr>
            </w:pPr>
            <w:r>
              <w:rPr>
                <w:sz w:val="20"/>
                <w:szCs w:val="20"/>
              </w:rPr>
              <w:t xml:space="preserve">difficilement </w:t>
            </w:r>
            <w:sdt>
              <w:sdtPr>
                <w:rPr>
                  <w:sz w:val="20"/>
                  <w:szCs w:val="20"/>
                </w:rPr>
                <w:id w:val="88361642"/>
                <w14:checkbox>
                  <w14:checked w14:val="1"/>
                  <w14:checkedState w14:val="2612" w14:font="MS Gothic"/>
                  <w14:uncheckedState w14:val="2610" w14:font="MS Gothic"/>
                </w14:checkbox>
              </w:sdtPr>
              <w:sdtContent>
                <w:r w:rsidR="00054613">
                  <w:rPr>
                    <w:rFonts w:ascii="MS Gothic" w:eastAsia="MS Gothic" w:hAnsi="MS Gothic" w:hint="eastAsia"/>
                    <w:sz w:val="20"/>
                    <w:szCs w:val="20"/>
                  </w:rPr>
                  <w:t>☒</w:t>
                </w:r>
              </w:sdtContent>
            </w:sdt>
          </w:p>
          <w:p w14:paraId="0177F140" w14:textId="122E548E" w:rsidR="006C2020" w:rsidRDefault="006C2020" w:rsidP="006C2020">
            <w:pPr>
              <w:spacing w:before="60" w:after="60"/>
              <w:rPr>
                <w:b/>
                <w:sz w:val="20"/>
                <w:szCs w:val="20"/>
              </w:rPr>
            </w:pPr>
            <w:r w:rsidRPr="00721FA2">
              <w:rPr>
                <w:b/>
                <w:sz w:val="20"/>
                <w:szCs w:val="20"/>
              </w:rPr>
              <w:t>Expliquez :</w:t>
            </w:r>
            <w:r w:rsidR="00054613">
              <w:rPr>
                <w:b/>
                <w:sz w:val="20"/>
                <w:szCs w:val="20"/>
              </w:rPr>
              <w:t xml:space="preserve"> Changer le CSS et adapter le JavaScript allaient bien mais quand il était temps de créer un design par moi-même pour la vue scanneur et PC j’ai eu de la difficulté à tout faire rentré dans l’espace donné</w:t>
            </w:r>
          </w:p>
          <w:p w14:paraId="716EE01D" w14:textId="77777777" w:rsidR="006C2020" w:rsidRPr="00721FA2" w:rsidRDefault="006C2020" w:rsidP="006C2020">
            <w:pPr>
              <w:spacing w:before="60" w:after="60"/>
              <w:rPr>
                <w:b/>
                <w:sz w:val="20"/>
                <w:szCs w:val="20"/>
              </w:rPr>
            </w:pPr>
          </w:p>
        </w:tc>
      </w:tr>
      <w:tr w:rsidR="006C2020" w14:paraId="6DB1CEBF" w14:textId="77777777" w:rsidTr="00667052">
        <w:tc>
          <w:tcPr>
            <w:tcW w:w="1555" w:type="dxa"/>
            <w:tcBorders>
              <w:top w:val="single" w:sz="2" w:space="0" w:color="auto"/>
              <w:left w:val="single" w:sz="2" w:space="0" w:color="auto"/>
              <w:bottom w:val="single" w:sz="2" w:space="0" w:color="auto"/>
            </w:tcBorders>
          </w:tcPr>
          <w:p w14:paraId="0FB49F36" w14:textId="5F4367B5" w:rsidR="006C2020" w:rsidRPr="00F74A6F" w:rsidRDefault="003D2E9D" w:rsidP="006C2020">
            <w:pPr>
              <w:spacing w:before="60" w:after="60"/>
              <w:jc w:val="center"/>
              <w:rPr>
                <w:sz w:val="20"/>
                <w:szCs w:val="20"/>
              </w:rPr>
            </w:pPr>
            <w:r>
              <w:rPr>
                <w:sz w:val="20"/>
                <w:szCs w:val="20"/>
              </w:rPr>
              <w:t>1 avril au 5 avril</w:t>
            </w:r>
          </w:p>
        </w:tc>
        <w:tc>
          <w:tcPr>
            <w:tcW w:w="4536" w:type="dxa"/>
            <w:tcBorders>
              <w:top w:val="single" w:sz="2" w:space="0" w:color="auto"/>
              <w:bottom w:val="single" w:sz="2" w:space="0" w:color="auto"/>
            </w:tcBorders>
          </w:tcPr>
          <w:p w14:paraId="1F4C8507" w14:textId="5237CBAA" w:rsidR="006C2020" w:rsidRDefault="009B7F50" w:rsidP="006C2020">
            <w:pPr>
              <w:spacing w:before="60" w:after="60"/>
              <w:jc w:val="center"/>
            </w:pPr>
            <w:r>
              <w:t>Réparation</w:t>
            </w:r>
            <w:r w:rsidR="003D2E9D" w:rsidRPr="0060727A">
              <w:t xml:space="preserve"> des bugs mentionner dans les courriel et changement du scanneur pour écrire dans le buffer</w:t>
            </w:r>
            <w:r w:rsidR="003D2E9D">
              <w:t xml:space="preserve">. </w:t>
            </w:r>
            <w:r w:rsidR="003D2E9D" w:rsidRPr="003D2E9D">
              <w:t>Correction de bug et tour de chaque menu. Réparation des bugs mentionner par Andriy et test de l'application sur la production. Test de transformation de .ASP et ADODB vers Node.js avec Express</w:t>
            </w:r>
          </w:p>
        </w:tc>
        <w:tc>
          <w:tcPr>
            <w:tcW w:w="2268" w:type="dxa"/>
            <w:tcBorders>
              <w:top w:val="single" w:sz="2" w:space="0" w:color="auto"/>
              <w:bottom w:val="single" w:sz="2" w:space="0" w:color="auto"/>
            </w:tcBorders>
          </w:tcPr>
          <w:p w14:paraId="5598300A" w14:textId="79A4DFA1" w:rsidR="006C2020" w:rsidRDefault="00132566" w:rsidP="006C2020">
            <w:pPr>
              <w:spacing w:before="60" w:after="60"/>
            </w:pPr>
            <w:r>
              <w:t>Andriy</w:t>
            </w:r>
          </w:p>
        </w:tc>
        <w:tc>
          <w:tcPr>
            <w:tcW w:w="2693" w:type="dxa"/>
            <w:tcBorders>
              <w:top w:val="single" w:sz="2" w:space="0" w:color="auto"/>
              <w:bottom w:val="single" w:sz="2" w:space="0" w:color="auto"/>
            </w:tcBorders>
          </w:tcPr>
          <w:p w14:paraId="4A77C8F2" w14:textId="77777777" w:rsidR="006C2020" w:rsidRDefault="006C2020" w:rsidP="006C2020">
            <w:pPr>
              <w:spacing w:before="60" w:after="60"/>
              <w:rPr>
                <w:sz w:val="20"/>
                <w:szCs w:val="20"/>
              </w:rPr>
            </w:pPr>
            <w:r>
              <w:rPr>
                <w:sz w:val="20"/>
                <w:szCs w:val="20"/>
              </w:rPr>
              <w:t>J’ai exécuté ces tâches :</w:t>
            </w:r>
          </w:p>
          <w:p w14:paraId="7064D988" w14:textId="77777777"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52594336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67FA2CA4" w14:textId="092831D1"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257205275"/>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038F81B3" w14:textId="77777777" w:rsidR="006C2020" w:rsidRDefault="006C2020" w:rsidP="006C2020">
            <w:pPr>
              <w:spacing w:before="60" w:after="60"/>
              <w:rPr>
                <w:sz w:val="20"/>
                <w:szCs w:val="20"/>
              </w:rPr>
            </w:pPr>
            <w:r>
              <w:rPr>
                <w:sz w:val="20"/>
                <w:szCs w:val="20"/>
              </w:rPr>
              <w:t>J’estime avoir exécuté ces tâches :</w:t>
            </w:r>
          </w:p>
          <w:p w14:paraId="336F55A4" w14:textId="77777777" w:rsidR="006C2020" w:rsidRDefault="006C2020" w:rsidP="006C2020">
            <w:pPr>
              <w:spacing w:before="60" w:after="60"/>
              <w:ind w:left="211"/>
              <w:rPr>
                <w:sz w:val="20"/>
                <w:szCs w:val="20"/>
              </w:rPr>
            </w:pPr>
            <w:r>
              <w:rPr>
                <w:sz w:val="20"/>
                <w:szCs w:val="20"/>
              </w:rPr>
              <w:t xml:space="preserve">facilement  </w:t>
            </w:r>
            <w:sdt>
              <w:sdtPr>
                <w:rPr>
                  <w:sz w:val="20"/>
                  <w:szCs w:val="20"/>
                </w:rPr>
                <w:id w:val="13728867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51355576" w14:textId="76AC2A34" w:rsidR="006C2020" w:rsidRDefault="006C2020" w:rsidP="006C2020">
            <w:pPr>
              <w:spacing w:before="60" w:after="60"/>
              <w:ind w:left="211"/>
              <w:rPr>
                <w:sz w:val="20"/>
                <w:szCs w:val="20"/>
              </w:rPr>
            </w:pPr>
            <w:r>
              <w:rPr>
                <w:sz w:val="20"/>
                <w:szCs w:val="20"/>
              </w:rPr>
              <w:t xml:space="preserve">difficilement </w:t>
            </w:r>
            <w:sdt>
              <w:sdtPr>
                <w:rPr>
                  <w:sz w:val="20"/>
                  <w:szCs w:val="20"/>
                </w:rPr>
                <w:id w:val="1648545307"/>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061C6464" w14:textId="44584A27" w:rsidR="006C2020" w:rsidRDefault="006C2020" w:rsidP="006C2020">
            <w:pPr>
              <w:spacing w:before="60" w:after="60"/>
              <w:rPr>
                <w:b/>
                <w:sz w:val="20"/>
                <w:szCs w:val="20"/>
              </w:rPr>
            </w:pPr>
            <w:r w:rsidRPr="00721FA2">
              <w:rPr>
                <w:b/>
                <w:sz w:val="20"/>
                <w:szCs w:val="20"/>
              </w:rPr>
              <w:t>Expliquez :</w:t>
            </w:r>
            <w:r w:rsidR="00FC5911">
              <w:rPr>
                <w:b/>
                <w:sz w:val="20"/>
                <w:szCs w:val="20"/>
              </w:rPr>
              <w:t xml:space="preserve"> J’ai eu de la misère à faire fonctionner ExpressJS avec Oracle DB pour faire les requête à cause de la base de données en 32 bits</w:t>
            </w:r>
          </w:p>
          <w:p w14:paraId="0A43FF9D" w14:textId="77777777" w:rsidR="006C2020" w:rsidRPr="00721FA2" w:rsidRDefault="006C2020" w:rsidP="006C2020">
            <w:pPr>
              <w:spacing w:before="60" w:after="60"/>
              <w:rPr>
                <w:b/>
                <w:sz w:val="20"/>
                <w:szCs w:val="20"/>
              </w:rPr>
            </w:pPr>
          </w:p>
        </w:tc>
      </w:tr>
      <w:tr w:rsidR="006C2020" w14:paraId="3A6E6305" w14:textId="77777777" w:rsidTr="00667052">
        <w:tc>
          <w:tcPr>
            <w:tcW w:w="1555" w:type="dxa"/>
            <w:tcBorders>
              <w:top w:val="single" w:sz="2" w:space="0" w:color="auto"/>
              <w:left w:val="single" w:sz="2" w:space="0" w:color="auto"/>
              <w:bottom w:val="single" w:sz="2" w:space="0" w:color="auto"/>
            </w:tcBorders>
          </w:tcPr>
          <w:p w14:paraId="6B99B284" w14:textId="36C2C48F" w:rsidR="006C2020" w:rsidRDefault="007535DD" w:rsidP="006C2020">
            <w:pPr>
              <w:spacing w:before="60" w:after="60"/>
              <w:jc w:val="center"/>
              <w:rPr>
                <w:sz w:val="20"/>
                <w:szCs w:val="20"/>
              </w:rPr>
            </w:pPr>
            <w:r>
              <w:rPr>
                <w:sz w:val="20"/>
                <w:szCs w:val="20"/>
              </w:rPr>
              <w:lastRenderedPageBreak/>
              <w:t>8 avril au 12 avril</w:t>
            </w:r>
          </w:p>
          <w:p w14:paraId="595575BD" w14:textId="77777777" w:rsidR="007535DD" w:rsidRPr="007535DD" w:rsidRDefault="007535DD" w:rsidP="007535DD">
            <w:pPr>
              <w:jc w:val="center"/>
              <w:rPr>
                <w:sz w:val="20"/>
                <w:szCs w:val="20"/>
              </w:rPr>
            </w:pPr>
          </w:p>
        </w:tc>
        <w:tc>
          <w:tcPr>
            <w:tcW w:w="4536" w:type="dxa"/>
            <w:tcBorders>
              <w:top w:val="single" w:sz="2" w:space="0" w:color="auto"/>
              <w:bottom w:val="single" w:sz="2" w:space="0" w:color="auto"/>
            </w:tcBorders>
          </w:tcPr>
          <w:p w14:paraId="3E92B358" w14:textId="0283A092" w:rsidR="006C2020" w:rsidRDefault="007535DD" w:rsidP="007535DD">
            <w:pPr>
              <w:tabs>
                <w:tab w:val="left" w:pos="1399"/>
              </w:tabs>
              <w:spacing w:before="60" w:after="60"/>
            </w:pPr>
            <w:r w:rsidRPr="007535DD">
              <w:t>Travail sur le Express.js pour faire fonctionner la procédure stockée sans utiliser de query Select pour voir la difficulté. Page de paramètre en Express.js presque fini manque d'avoir tout comme le nouveau punch au niveau UI</w:t>
            </w:r>
          </w:p>
        </w:tc>
        <w:tc>
          <w:tcPr>
            <w:tcW w:w="2268" w:type="dxa"/>
            <w:tcBorders>
              <w:top w:val="single" w:sz="2" w:space="0" w:color="auto"/>
              <w:bottom w:val="single" w:sz="2" w:space="0" w:color="auto"/>
            </w:tcBorders>
          </w:tcPr>
          <w:p w14:paraId="1CF70F16" w14:textId="660BDF4A" w:rsidR="006C2020" w:rsidRDefault="00132566" w:rsidP="006C2020">
            <w:pPr>
              <w:spacing w:before="60" w:after="60"/>
            </w:pPr>
            <w:r>
              <w:t>Andriy</w:t>
            </w:r>
          </w:p>
        </w:tc>
        <w:tc>
          <w:tcPr>
            <w:tcW w:w="2693" w:type="dxa"/>
            <w:tcBorders>
              <w:top w:val="single" w:sz="2" w:space="0" w:color="auto"/>
              <w:bottom w:val="single" w:sz="2" w:space="0" w:color="auto"/>
            </w:tcBorders>
          </w:tcPr>
          <w:p w14:paraId="4D0A89D8" w14:textId="77777777" w:rsidR="006C2020" w:rsidRDefault="006C2020" w:rsidP="006C2020">
            <w:pPr>
              <w:spacing w:before="60" w:after="60"/>
              <w:rPr>
                <w:sz w:val="20"/>
                <w:szCs w:val="20"/>
              </w:rPr>
            </w:pPr>
            <w:r>
              <w:rPr>
                <w:sz w:val="20"/>
                <w:szCs w:val="20"/>
              </w:rPr>
              <w:t>J’ai exécuté ces tâches :</w:t>
            </w:r>
          </w:p>
          <w:p w14:paraId="28570EEB" w14:textId="2C2B5259"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383145590"/>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2EE412FB"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45694859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7EB8F734" w14:textId="77777777" w:rsidR="006C2020" w:rsidRDefault="006C2020" w:rsidP="006C2020">
            <w:pPr>
              <w:spacing w:before="60" w:after="60"/>
              <w:rPr>
                <w:sz w:val="20"/>
                <w:szCs w:val="20"/>
              </w:rPr>
            </w:pPr>
            <w:r>
              <w:rPr>
                <w:sz w:val="20"/>
                <w:szCs w:val="20"/>
              </w:rPr>
              <w:t>J’estime avoir exécuté ces tâches :</w:t>
            </w:r>
          </w:p>
          <w:p w14:paraId="18F085CC" w14:textId="77777777" w:rsidR="006C2020" w:rsidRDefault="006C2020" w:rsidP="006C2020">
            <w:pPr>
              <w:spacing w:before="60" w:after="60"/>
              <w:ind w:left="211"/>
              <w:rPr>
                <w:sz w:val="20"/>
                <w:szCs w:val="20"/>
              </w:rPr>
            </w:pPr>
            <w:r>
              <w:rPr>
                <w:sz w:val="20"/>
                <w:szCs w:val="20"/>
              </w:rPr>
              <w:t xml:space="preserve">facilement  </w:t>
            </w:r>
            <w:sdt>
              <w:sdtPr>
                <w:rPr>
                  <w:sz w:val="20"/>
                  <w:szCs w:val="20"/>
                </w:rPr>
                <w:id w:val="-8953502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5E4998FB" w14:textId="21445887" w:rsidR="006C2020" w:rsidRDefault="006C2020" w:rsidP="006C2020">
            <w:pPr>
              <w:spacing w:before="60" w:after="60"/>
              <w:ind w:left="211"/>
              <w:rPr>
                <w:sz w:val="20"/>
                <w:szCs w:val="20"/>
              </w:rPr>
            </w:pPr>
            <w:r>
              <w:rPr>
                <w:sz w:val="20"/>
                <w:szCs w:val="20"/>
              </w:rPr>
              <w:t xml:space="preserve">difficilement </w:t>
            </w:r>
            <w:sdt>
              <w:sdtPr>
                <w:rPr>
                  <w:sz w:val="20"/>
                  <w:szCs w:val="20"/>
                </w:rPr>
                <w:id w:val="-148285113"/>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487EC607" w14:textId="6C8FA667" w:rsidR="006C2020" w:rsidRDefault="006C2020" w:rsidP="006C2020">
            <w:pPr>
              <w:spacing w:before="60" w:after="60"/>
              <w:rPr>
                <w:b/>
                <w:sz w:val="20"/>
                <w:szCs w:val="20"/>
              </w:rPr>
            </w:pPr>
            <w:r w:rsidRPr="00721FA2">
              <w:rPr>
                <w:b/>
                <w:sz w:val="20"/>
                <w:szCs w:val="20"/>
              </w:rPr>
              <w:t>Expliquez :</w:t>
            </w:r>
            <w:r w:rsidR="00FC5911">
              <w:rPr>
                <w:b/>
                <w:sz w:val="20"/>
                <w:szCs w:val="20"/>
              </w:rPr>
              <w:t xml:space="preserve"> Ca été assez compliqué de transformer les pages ASP en JS et garder tout la même fonctionnalité et logique</w:t>
            </w:r>
          </w:p>
          <w:p w14:paraId="427FC326" w14:textId="77777777" w:rsidR="006C2020" w:rsidRPr="00721FA2" w:rsidRDefault="006C2020" w:rsidP="006C2020">
            <w:pPr>
              <w:spacing w:before="60" w:after="60"/>
              <w:rPr>
                <w:b/>
                <w:sz w:val="20"/>
                <w:szCs w:val="20"/>
              </w:rPr>
            </w:pPr>
          </w:p>
        </w:tc>
      </w:tr>
      <w:tr w:rsidR="006C2020" w14:paraId="79148054" w14:textId="77777777" w:rsidTr="00667052">
        <w:tc>
          <w:tcPr>
            <w:tcW w:w="1555" w:type="dxa"/>
            <w:tcBorders>
              <w:top w:val="single" w:sz="2" w:space="0" w:color="auto"/>
              <w:left w:val="single" w:sz="2" w:space="0" w:color="auto"/>
              <w:bottom w:val="single" w:sz="2" w:space="0" w:color="auto"/>
            </w:tcBorders>
          </w:tcPr>
          <w:p w14:paraId="37D984F8" w14:textId="544A4504" w:rsidR="006C2020" w:rsidRPr="00F74A6F" w:rsidRDefault="000A7A27" w:rsidP="006C2020">
            <w:pPr>
              <w:spacing w:before="60" w:after="60"/>
              <w:jc w:val="center"/>
              <w:rPr>
                <w:sz w:val="20"/>
                <w:szCs w:val="20"/>
              </w:rPr>
            </w:pPr>
            <w:r>
              <w:rPr>
                <w:sz w:val="20"/>
                <w:szCs w:val="20"/>
              </w:rPr>
              <w:t>15 avril au 19 avril</w:t>
            </w:r>
          </w:p>
        </w:tc>
        <w:tc>
          <w:tcPr>
            <w:tcW w:w="4536" w:type="dxa"/>
            <w:tcBorders>
              <w:top w:val="single" w:sz="2" w:space="0" w:color="auto"/>
              <w:bottom w:val="single" w:sz="2" w:space="0" w:color="auto"/>
            </w:tcBorders>
          </w:tcPr>
          <w:p w14:paraId="2ECEE2E1" w14:textId="585DC3CA" w:rsidR="006C2020" w:rsidRDefault="000A7A27" w:rsidP="006C2020">
            <w:pPr>
              <w:spacing w:before="60" w:after="60"/>
              <w:jc w:val="center"/>
            </w:pPr>
            <w:r w:rsidRPr="008B7E93">
              <w:t>ExpressJS avec les labels et affichage des user</w:t>
            </w:r>
            <w:r>
              <w:t xml:space="preserve">. </w:t>
            </w:r>
            <w:r w:rsidRPr="008B7E93">
              <w:t xml:space="preserve">Récupération des </w:t>
            </w:r>
            <w:r>
              <w:t>paramètre système</w:t>
            </w:r>
            <w:r w:rsidRPr="008B7E93">
              <w:t xml:space="preserve"> et essaye de réparer le bug mentionner par Andr</w:t>
            </w:r>
            <w:r>
              <w:t>i</w:t>
            </w:r>
            <w:r w:rsidRPr="008B7E93">
              <w:t xml:space="preserve">y dans </w:t>
            </w:r>
            <w:r>
              <w:t>Entrée de paquet</w:t>
            </w:r>
            <w:r>
              <w:t xml:space="preserve">. </w:t>
            </w:r>
            <w:r w:rsidRPr="000A7A27">
              <w:t>Réparation de Entrée de paquet et continuation de ExpressJS main fonctionnelle a moitié. Essaye de faire en sorte que l'on peut se connecter en tant qu’user dans main ExpressJS</w:t>
            </w:r>
          </w:p>
        </w:tc>
        <w:tc>
          <w:tcPr>
            <w:tcW w:w="2268" w:type="dxa"/>
            <w:tcBorders>
              <w:top w:val="single" w:sz="2" w:space="0" w:color="auto"/>
              <w:bottom w:val="single" w:sz="2" w:space="0" w:color="auto"/>
            </w:tcBorders>
          </w:tcPr>
          <w:p w14:paraId="51E2A1D6" w14:textId="1502E6C4" w:rsidR="006C2020" w:rsidRDefault="00132566" w:rsidP="006C2020">
            <w:pPr>
              <w:spacing w:before="60" w:after="60"/>
            </w:pPr>
            <w:r>
              <w:t>Andriy</w:t>
            </w:r>
          </w:p>
        </w:tc>
        <w:tc>
          <w:tcPr>
            <w:tcW w:w="2693" w:type="dxa"/>
            <w:tcBorders>
              <w:top w:val="single" w:sz="2" w:space="0" w:color="auto"/>
              <w:bottom w:val="single" w:sz="2" w:space="0" w:color="auto"/>
            </w:tcBorders>
          </w:tcPr>
          <w:p w14:paraId="7E676F3F" w14:textId="77777777" w:rsidR="006C2020" w:rsidRDefault="006C2020" w:rsidP="006C2020">
            <w:pPr>
              <w:spacing w:before="60" w:after="60"/>
              <w:rPr>
                <w:sz w:val="20"/>
                <w:szCs w:val="20"/>
              </w:rPr>
            </w:pPr>
            <w:r>
              <w:rPr>
                <w:sz w:val="20"/>
                <w:szCs w:val="20"/>
              </w:rPr>
              <w:t>J’ai exécuté ces tâches :</w:t>
            </w:r>
          </w:p>
          <w:p w14:paraId="6123C24A" w14:textId="18BEA326" w:rsidR="006C2020" w:rsidRDefault="006C2020" w:rsidP="006C2020">
            <w:pPr>
              <w:tabs>
                <w:tab w:val="left" w:pos="502"/>
              </w:tabs>
              <w:spacing w:before="60" w:after="60"/>
              <w:ind w:left="218"/>
              <w:rPr>
                <w:sz w:val="20"/>
                <w:szCs w:val="20"/>
              </w:rPr>
            </w:pPr>
            <w:r>
              <w:rPr>
                <w:sz w:val="20"/>
                <w:szCs w:val="20"/>
              </w:rPr>
              <w:t xml:space="preserve">seul(le) </w:t>
            </w:r>
            <w:sdt>
              <w:sdtPr>
                <w:rPr>
                  <w:sz w:val="20"/>
                  <w:szCs w:val="20"/>
                </w:rPr>
                <w:id w:val="1163668047"/>
                <w14:checkbox>
                  <w14:checked w14:val="1"/>
                  <w14:checkedState w14:val="2612" w14:font="MS Gothic"/>
                  <w14:uncheckedState w14:val="2610" w14:font="MS Gothic"/>
                </w14:checkbox>
              </w:sdtPr>
              <w:sdtContent>
                <w:r w:rsidR="00132566">
                  <w:rPr>
                    <w:rFonts w:ascii="MS Gothic" w:eastAsia="MS Gothic" w:hAnsi="MS Gothic" w:hint="eastAsia"/>
                    <w:sz w:val="20"/>
                    <w:szCs w:val="20"/>
                  </w:rPr>
                  <w:t>☒</w:t>
                </w:r>
              </w:sdtContent>
            </w:sdt>
          </w:p>
          <w:p w14:paraId="33E17B35" w14:textId="77777777" w:rsidR="006C2020" w:rsidRPr="00891DE0" w:rsidRDefault="006C2020" w:rsidP="006C2020">
            <w:pPr>
              <w:spacing w:before="60" w:after="60"/>
              <w:ind w:left="218"/>
              <w:rPr>
                <w:sz w:val="20"/>
                <w:szCs w:val="20"/>
              </w:rPr>
            </w:pPr>
            <w:r>
              <w:rPr>
                <w:sz w:val="20"/>
                <w:szCs w:val="20"/>
              </w:rPr>
              <w:t xml:space="preserve">sous supervision  </w:t>
            </w:r>
            <w:sdt>
              <w:sdtPr>
                <w:rPr>
                  <w:sz w:val="20"/>
                  <w:szCs w:val="20"/>
                </w:rPr>
                <w:id w:val="187973632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6C40706D" w14:textId="77777777" w:rsidR="006C2020" w:rsidRDefault="006C2020" w:rsidP="006C2020">
            <w:pPr>
              <w:spacing w:before="60" w:after="60"/>
              <w:rPr>
                <w:sz w:val="20"/>
                <w:szCs w:val="20"/>
              </w:rPr>
            </w:pPr>
            <w:r>
              <w:rPr>
                <w:sz w:val="20"/>
                <w:szCs w:val="20"/>
              </w:rPr>
              <w:t>J’estime avoir exécuté ces tâches :</w:t>
            </w:r>
          </w:p>
          <w:p w14:paraId="7F25ED12" w14:textId="77777777" w:rsidR="006C2020" w:rsidRDefault="006C2020" w:rsidP="006C2020">
            <w:pPr>
              <w:spacing w:before="60" w:after="60"/>
              <w:ind w:left="211"/>
              <w:rPr>
                <w:sz w:val="20"/>
                <w:szCs w:val="20"/>
              </w:rPr>
            </w:pPr>
            <w:r>
              <w:rPr>
                <w:sz w:val="20"/>
                <w:szCs w:val="20"/>
              </w:rPr>
              <w:t xml:space="preserve">facilement  </w:t>
            </w:r>
            <w:sdt>
              <w:sdtPr>
                <w:rPr>
                  <w:sz w:val="20"/>
                  <w:szCs w:val="20"/>
                </w:rPr>
                <w:id w:val="200986543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6D04C5E5" w14:textId="5BEB7B14" w:rsidR="006C2020" w:rsidRDefault="006C2020" w:rsidP="006C2020">
            <w:pPr>
              <w:spacing w:before="60" w:after="60"/>
              <w:ind w:left="211"/>
              <w:rPr>
                <w:sz w:val="20"/>
                <w:szCs w:val="20"/>
              </w:rPr>
            </w:pPr>
            <w:r>
              <w:rPr>
                <w:sz w:val="20"/>
                <w:szCs w:val="20"/>
              </w:rPr>
              <w:t xml:space="preserve">difficilement </w:t>
            </w:r>
            <w:sdt>
              <w:sdtPr>
                <w:rPr>
                  <w:sz w:val="20"/>
                  <w:szCs w:val="20"/>
                </w:rPr>
                <w:id w:val="2068918895"/>
                <w14:checkbox>
                  <w14:checked w14:val="1"/>
                  <w14:checkedState w14:val="2612" w14:font="MS Gothic"/>
                  <w14:uncheckedState w14:val="2610" w14:font="MS Gothic"/>
                </w14:checkbox>
              </w:sdtPr>
              <w:sdtContent>
                <w:r w:rsidR="00FC5911">
                  <w:rPr>
                    <w:rFonts w:ascii="MS Gothic" w:eastAsia="MS Gothic" w:hAnsi="MS Gothic" w:hint="eastAsia"/>
                    <w:sz w:val="20"/>
                    <w:szCs w:val="20"/>
                  </w:rPr>
                  <w:t>☒</w:t>
                </w:r>
              </w:sdtContent>
            </w:sdt>
          </w:p>
          <w:p w14:paraId="6B28D3DB" w14:textId="02A9B8FD" w:rsidR="006C2020" w:rsidRDefault="006C2020" w:rsidP="006C2020">
            <w:pPr>
              <w:spacing w:before="60" w:after="60"/>
              <w:rPr>
                <w:b/>
                <w:sz w:val="20"/>
                <w:szCs w:val="20"/>
              </w:rPr>
            </w:pPr>
            <w:r w:rsidRPr="00721FA2">
              <w:rPr>
                <w:b/>
                <w:sz w:val="20"/>
                <w:szCs w:val="20"/>
              </w:rPr>
              <w:t>Expliquez :</w:t>
            </w:r>
            <w:r w:rsidR="00FC5911">
              <w:rPr>
                <w:b/>
                <w:sz w:val="20"/>
                <w:szCs w:val="20"/>
              </w:rPr>
              <w:t xml:space="preserve"> J’ai mieux compris le fonctionnement et comment m’y prendre mais le parti compliqué est vraiment de transformer le Backend de ASP vers JavaScript sans l’aide de mentor</w:t>
            </w:r>
          </w:p>
          <w:p w14:paraId="18546788" w14:textId="77777777" w:rsidR="006C2020" w:rsidRPr="00721FA2" w:rsidRDefault="006C2020" w:rsidP="006C2020">
            <w:pPr>
              <w:spacing w:before="60" w:after="60"/>
              <w:rPr>
                <w:b/>
                <w:sz w:val="20"/>
                <w:szCs w:val="20"/>
              </w:rPr>
            </w:pPr>
          </w:p>
        </w:tc>
      </w:tr>
      <w:tr w:rsidR="00FC5911" w14:paraId="03CDEA84" w14:textId="77777777" w:rsidTr="00667052">
        <w:tc>
          <w:tcPr>
            <w:tcW w:w="1555" w:type="dxa"/>
            <w:tcBorders>
              <w:top w:val="single" w:sz="2" w:space="0" w:color="auto"/>
              <w:left w:val="single" w:sz="2" w:space="0" w:color="auto"/>
              <w:bottom w:val="single" w:sz="2" w:space="0" w:color="auto"/>
            </w:tcBorders>
          </w:tcPr>
          <w:p w14:paraId="228C1200" w14:textId="0EE7DDEF" w:rsidR="00FC5911" w:rsidRPr="00F74A6F" w:rsidRDefault="00FC5911" w:rsidP="00FC5911">
            <w:pPr>
              <w:spacing w:before="60" w:after="60"/>
              <w:jc w:val="center"/>
              <w:rPr>
                <w:sz w:val="20"/>
                <w:szCs w:val="20"/>
              </w:rPr>
            </w:pPr>
            <w:r>
              <w:rPr>
                <w:sz w:val="20"/>
                <w:szCs w:val="20"/>
              </w:rPr>
              <w:t>22 avril et 26 avril</w:t>
            </w:r>
          </w:p>
        </w:tc>
        <w:tc>
          <w:tcPr>
            <w:tcW w:w="4536" w:type="dxa"/>
            <w:tcBorders>
              <w:top w:val="single" w:sz="2" w:space="0" w:color="auto"/>
              <w:bottom w:val="single" w:sz="2" w:space="0" w:color="auto"/>
            </w:tcBorders>
          </w:tcPr>
          <w:p w14:paraId="729B4AA9" w14:textId="7D378192" w:rsidR="00FC5911" w:rsidRDefault="00FC5911" w:rsidP="00FC5911">
            <w:pPr>
              <w:spacing w:before="60" w:after="60"/>
              <w:jc w:val="center"/>
            </w:pPr>
            <w:r w:rsidRPr="00CA26D6">
              <w:t xml:space="preserve">Affichage des menus de l'utilisateur et </w:t>
            </w:r>
            <w:r>
              <w:t>ajout</w:t>
            </w:r>
            <w:r w:rsidRPr="00CA26D6">
              <w:t xml:space="preserve"> du i18n partout </w:t>
            </w:r>
            <w:r>
              <w:t>et</w:t>
            </w:r>
            <w:r w:rsidRPr="00CA26D6">
              <w:t xml:space="preserve"> documentation</w:t>
            </w:r>
            <w:r>
              <w:t xml:space="preserve"> sur le fonctionnement ExpressJS. </w:t>
            </w:r>
            <w:r>
              <w:t>Backend de la page principale</w:t>
            </w:r>
            <w:r w:rsidRPr="00CA26D6">
              <w:t xml:space="preserve"> transformer au complet</w:t>
            </w:r>
            <w:r>
              <w:t>.</w:t>
            </w:r>
            <w:r w:rsidRPr="00CA26D6">
              <w:t xml:space="preserve"> Page </w:t>
            </w:r>
            <w:r>
              <w:t>principale</w:t>
            </w:r>
            <w:r w:rsidRPr="00CA26D6">
              <w:t xml:space="preserve"> fonctionnelle</w:t>
            </w:r>
            <w:r>
              <w:t>,</w:t>
            </w:r>
            <w:r w:rsidRPr="00CA26D6">
              <w:t xml:space="preserve"> manque de tester de A-Z</w:t>
            </w:r>
          </w:p>
        </w:tc>
        <w:tc>
          <w:tcPr>
            <w:tcW w:w="2268" w:type="dxa"/>
            <w:tcBorders>
              <w:top w:val="single" w:sz="2" w:space="0" w:color="auto"/>
              <w:bottom w:val="single" w:sz="2" w:space="0" w:color="auto"/>
            </w:tcBorders>
          </w:tcPr>
          <w:p w14:paraId="4A8C2C3B" w14:textId="117130D6" w:rsidR="00FC5911" w:rsidRDefault="00FC5911" w:rsidP="00FC5911">
            <w:pPr>
              <w:spacing w:before="60" w:after="60"/>
            </w:pPr>
            <w:r>
              <w:t>Andriy</w:t>
            </w:r>
          </w:p>
        </w:tc>
        <w:tc>
          <w:tcPr>
            <w:tcW w:w="2693" w:type="dxa"/>
            <w:tcBorders>
              <w:top w:val="single" w:sz="2" w:space="0" w:color="auto"/>
              <w:bottom w:val="single" w:sz="2" w:space="0" w:color="auto"/>
            </w:tcBorders>
          </w:tcPr>
          <w:p w14:paraId="7E89B091" w14:textId="77777777" w:rsidR="00FC5911" w:rsidRDefault="00FC5911" w:rsidP="00FC5911">
            <w:pPr>
              <w:spacing w:before="60" w:after="60"/>
              <w:rPr>
                <w:sz w:val="20"/>
                <w:szCs w:val="20"/>
              </w:rPr>
            </w:pPr>
            <w:r>
              <w:rPr>
                <w:sz w:val="20"/>
                <w:szCs w:val="20"/>
              </w:rPr>
              <w:t>J’ai exécuté ces tâches :</w:t>
            </w:r>
          </w:p>
          <w:p w14:paraId="0347A26A" w14:textId="24DAD2C8" w:rsidR="00FC5911" w:rsidRDefault="00FC5911" w:rsidP="00FC5911">
            <w:pPr>
              <w:tabs>
                <w:tab w:val="left" w:pos="502"/>
              </w:tabs>
              <w:spacing w:before="60" w:after="60"/>
              <w:ind w:left="218"/>
              <w:rPr>
                <w:sz w:val="20"/>
                <w:szCs w:val="20"/>
              </w:rPr>
            </w:pPr>
            <w:r>
              <w:rPr>
                <w:sz w:val="20"/>
                <w:szCs w:val="20"/>
              </w:rPr>
              <w:t xml:space="preserve">seul(le) </w:t>
            </w:r>
            <w:sdt>
              <w:sdtPr>
                <w:rPr>
                  <w:sz w:val="20"/>
                  <w:szCs w:val="20"/>
                </w:rPr>
                <w:id w:val="801506967"/>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p>
          <w:p w14:paraId="6E2E7A2C" w14:textId="77777777" w:rsidR="00FC5911" w:rsidRPr="00891DE0" w:rsidRDefault="00FC5911" w:rsidP="00FC5911">
            <w:pPr>
              <w:spacing w:before="60" w:after="60"/>
              <w:ind w:left="218"/>
              <w:rPr>
                <w:sz w:val="20"/>
                <w:szCs w:val="20"/>
              </w:rPr>
            </w:pPr>
            <w:r>
              <w:rPr>
                <w:sz w:val="20"/>
                <w:szCs w:val="20"/>
              </w:rPr>
              <w:t xml:space="preserve">sous supervision  </w:t>
            </w:r>
            <w:sdt>
              <w:sdtPr>
                <w:rPr>
                  <w:sz w:val="20"/>
                  <w:szCs w:val="20"/>
                </w:rPr>
                <w:id w:val="31237763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bottom w:val="single" w:sz="2" w:space="0" w:color="auto"/>
              <w:right w:val="single" w:sz="2" w:space="0" w:color="auto"/>
            </w:tcBorders>
          </w:tcPr>
          <w:p w14:paraId="0811D6A3" w14:textId="77777777" w:rsidR="00FC5911" w:rsidRDefault="00FC5911" w:rsidP="00FC5911">
            <w:pPr>
              <w:spacing w:before="60" w:after="60"/>
              <w:rPr>
                <w:sz w:val="20"/>
                <w:szCs w:val="20"/>
              </w:rPr>
            </w:pPr>
            <w:r>
              <w:rPr>
                <w:sz w:val="20"/>
                <w:szCs w:val="20"/>
              </w:rPr>
              <w:t>J’estime avoir exécuté ces tâches :</w:t>
            </w:r>
          </w:p>
          <w:p w14:paraId="2F63DDF1" w14:textId="0CECFA74" w:rsidR="00FC5911" w:rsidRDefault="00FC5911" w:rsidP="00FC5911">
            <w:pPr>
              <w:spacing w:before="60" w:after="60"/>
              <w:ind w:left="211"/>
              <w:rPr>
                <w:sz w:val="20"/>
                <w:szCs w:val="20"/>
              </w:rPr>
            </w:pPr>
            <w:r>
              <w:rPr>
                <w:sz w:val="20"/>
                <w:szCs w:val="20"/>
              </w:rPr>
              <w:t xml:space="preserve">facilement  </w:t>
            </w:r>
            <w:sdt>
              <w:sdtPr>
                <w:rPr>
                  <w:sz w:val="20"/>
                  <w:szCs w:val="20"/>
                </w:rPr>
                <w:id w:val="-968200638"/>
                <w14:checkbox>
                  <w14:checked w14:val="1"/>
                  <w14:checkedState w14:val="2612" w14:font="MS Gothic"/>
                  <w14:uncheckedState w14:val="2610" w14:font="MS Gothic"/>
                </w14:checkbox>
              </w:sdtPr>
              <w:sdtContent>
                <w:r w:rsidR="00B67EFC">
                  <w:rPr>
                    <w:rFonts w:ascii="MS Gothic" w:eastAsia="MS Gothic" w:hAnsi="MS Gothic" w:hint="eastAsia"/>
                    <w:sz w:val="20"/>
                    <w:szCs w:val="20"/>
                  </w:rPr>
                  <w:t>☒</w:t>
                </w:r>
              </w:sdtContent>
            </w:sdt>
          </w:p>
          <w:p w14:paraId="25463F45" w14:textId="77777777" w:rsidR="00FC5911" w:rsidRDefault="00FC5911" w:rsidP="00FC5911">
            <w:pPr>
              <w:spacing w:before="60" w:after="60"/>
              <w:ind w:left="211"/>
              <w:rPr>
                <w:sz w:val="20"/>
                <w:szCs w:val="20"/>
              </w:rPr>
            </w:pPr>
            <w:r>
              <w:rPr>
                <w:sz w:val="20"/>
                <w:szCs w:val="20"/>
              </w:rPr>
              <w:t xml:space="preserve">difficilement </w:t>
            </w:r>
            <w:sdt>
              <w:sdtPr>
                <w:rPr>
                  <w:sz w:val="20"/>
                  <w:szCs w:val="20"/>
                </w:rPr>
                <w:id w:val="55782416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12F5EFF1" w14:textId="0822CFA0" w:rsidR="00FC5911" w:rsidRDefault="00FC5911" w:rsidP="00FC5911">
            <w:pPr>
              <w:spacing w:before="60" w:after="60"/>
              <w:rPr>
                <w:b/>
                <w:sz w:val="20"/>
                <w:szCs w:val="20"/>
              </w:rPr>
            </w:pPr>
            <w:r w:rsidRPr="00721FA2">
              <w:rPr>
                <w:b/>
                <w:sz w:val="20"/>
                <w:szCs w:val="20"/>
              </w:rPr>
              <w:t>Expliquez :</w:t>
            </w:r>
            <w:r w:rsidR="00B67EFC">
              <w:rPr>
                <w:b/>
                <w:sz w:val="20"/>
                <w:szCs w:val="20"/>
              </w:rPr>
              <w:t xml:space="preserve"> Une fois que j’ai compris comment je peut avoir les paramètre système et que le Backend à été transformer le reste n’était pas tant compliqué</w:t>
            </w:r>
          </w:p>
          <w:p w14:paraId="0002BB09" w14:textId="77777777" w:rsidR="00FC5911" w:rsidRPr="00721FA2" w:rsidRDefault="00FC5911" w:rsidP="00FC5911">
            <w:pPr>
              <w:spacing w:before="60" w:after="60"/>
              <w:rPr>
                <w:b/>
                <w:sz w:val="20"/>
                <w:szCs w:val="20"/>
              </w:rPr>
            </w:pPr>
          </w:p>
        </w:tc>
      </w:tr>
      <w:tr w:rsidR="00FC5911" w14:paraId="3A7D2C59" w14:textId="77777777" w:rsidTr="00667052">
        <w:tc>
          <w:tcPr>
            <w:tcW w:w="1555" w:type="dxa"/>
            <w:tcBorders>
              <w:top w:val="single" w:sz="2" w:space="0" w:color="auto"/>
              <w:left w:val="single" w:sz="2" w:space="0" w:color="auto"/>
            </w:tcBorders>
          </w:tcPr>
          <w:p w14:paraId="0DAA7DCF" w14:textId="131589F8" w:rsidR="00FC5911" w:rsidRPr="00F74A6F" w:rsidRDefault="00FC5911" w:rsidP="00FC5911">
            <w:pPr>
              <w:spacing w:before="60" w:after="60"/>
              <w:jc w:val="center"/>
              <w:rPr>
                <w:sz w:val="20"/>
                <w:szCs w:val="20"/>
              </w:rPr>
            </w:pPr>
            <w:r>
              <w:rPr>
                <w:sz w:val="20"/>
                <w:szCs w:val="20"/>
              </w:rPr>
              <w:t>29 avril au 3 mai</w:t>
            </w:r>
          </w:p>
        </w:tc>
        <w:tc>
          <w:tcPr>
            <w:tcW w:w="4536" w:type="dxa"/>
            <w:tcBorders>
              <w:top w:val="single" w:sz="2" w:space="0" w:color="auto"/>
            </w:tcBorders>
          </w:tcPr>
          <w:p w14:paraId="60A923D1" w14:textId="458E45FD" w:rsidR="00FC5911" w:rsidRDefault="00FC5911" w:rsidP="00FC5911">
            <w:pPr>
              <w:spacing w:before="60" w:after="60"/>
              <w:jc w:val="center"/>
            </w:pPr>
            <w:r w:rsidRPr="00E10CF4">
              <w:rPr>
                <w:rFonts w:cs="Arial"/>
              </w:rPr>
              <w:t>C</w:t>
            </w:r>
            <w:r w:rsidRPr="00E10CF4">
              <w:rPr>
                <w:rFonts w:cs="Arial"/>
              </w:rPr>
              <w:t>ontinuation</w:t>
            </w:r>
            <w:r>
              <w:rPr>
                <w:rFonts w:cs="Arial"/>
              </w:rPr>
              <w:t xml:space="preserve"> de </w:t>
            </w:r>
            <w:r w:rsidRPr="00E10CF4">
              <w:rPr>
                <w:rFonts w:cs="Arial"/>
              </w:rPr>
              <w:t>ExpressJS pour avoir les opérations lors d’une nouvelle entrée de temps.</w:t>
            </w:r>
            <w:r>
              <w:rPr>
                <w:rFonts w:cs="Arial"/>
              </w:rPr>
              <w:t xml:space="preserve"> Réparation</w:t>
            </w:r>
            <w:r w:rsidRPr="00E10CF4">
              <w:rPr>
                <w:rFonts w:cs="Arial"/>
              </w:rPr>
              <w:t xml:space="preserve"> des bugs mentionner par Andriy</w:t>
            </w:r>
            <w:r>
              <w:rPr>
                <w:rFonts w:cs="Arial"/>
              </w:rPr>
              <w:t>.</w:t>
            </w:r>
            <w:r w:rsidRPr="00E10CF4">
              <w:t xml:space="preserve"> </w:t>
            </w:r>
            <w:r w:rsidRPr="00E10CF4">
              <w:t xml:space="preserve">Continuation </w:t>
            </w:r>
            <w:r>
              <w:t>Revue feuille de temps</w:t>
            </w:r>
            <w:r w:rsidRPr="00E10CF4">
              <w:t xml:space="preserve"> pour sauvegarder un Entre de temps</w:t>
            </w:r>
            <w:r>
              <w:t>.</w:t>
            </w:r>
          </w:p>
        </w:tc>
        <w:tc>
          <w:tcPr>
            <w:tcW w:w="2268" w:type="dxa"/>
            <w:tcBorders>
              <w:top w:val="single" w:sz="2" w:space="0" w:color="auto"/>
            </w:tcBorders>
          </w:tcPr>
          <w:p w14:paraId="53D003CF" w14:textId="6162339D" w:rsidR="00FC5911" w:rsidRDefault="00FC5911" w:rsidP="00FC5911">
            <w:pPr>
              <w:spacing w:before="60" w:after="60"/>
            </w:pPr>
            <w:r>
              <w:t>Andriy</w:t>
            </w:r>
          </w:p>
        </w:tc>
        <w:tc>
          <w:tcPr>
            <w:tcW w:w="2693" w:type="dxa"/>
            <w:tcBorders>
              <w:top w:val="single" w:sz="2" w:space="0" w:color="auto"/>
            </w:tcBorders>
          </w:tcPr>
          <w:p w14:paraId="6E2EF1D7" w14:textId="77777777" w:rsidR="00FC5911" w:rsidRDefault="00FC5911" w:rsidP="00FC5911">
            <w:pPr>
              <w:spacing w:before="60" w:after="60"/>
              <w:rPr>
                <w:sz w:val="20"/>
                <w:szCs w:val="20"/>
              </w:rPr>
            </w:pPr>
            <w:r>
              <w:rPr>
                <w:sz w:val="20"/>
                <w:szCs w:val="20"/>
              </w:rPr>
              <w:t>J’ai exécuté ces tâches :</w:t>
            </w:r>
          </w:p>
          <w:p w14:paraId="1A00B68D" w14:textId="3C1FA3A1" w:rsidR="00FC5911" w:rsidRDefault="00FC5911" w:rsidP="00FC5911">
            <w:pPr>
              <w:tabs>
                <w:tab w:val="left" w:pos="502"/>
              </w:tabs>
              <w:spacing w:before="60" w:after="60"/>
              <w:ind w:left="218"/>
              <w:rPr>
                <w:sz w:val="20"/>
                <w:szCs w:val="20"/>
              </w:rPr>
            </w:pPr>
            <w:r>
              <w:rPr>
                <w:sz w:val="20"/>
                <w:szCs w:val="20"/>
              </w:rPr>
              <w:t xml:space="preserve">seul(le) </w:t>
            </w:r>
            <w:sdt>
              <w:sdtPr>
                <w:rPr>
                  <w:sz w:val="20"/>
                  <w:szCs w:val="20"/>
                </w:rPr>
                <w:id w:val="-1481224146"/>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p>
          <w:p w14:paraId="2867F300" w14:textId="77777777" w:rsidR="00FC5911" w:rsidRPr="00891DE0" w:rsidRDefault="00FC5911" w:rsidP="00FC5911">
            <w:pPr>
              <w:spacing w:before="60" w:after="60"/>
              <w:ind w:left="218"/>
              <w:rPr>
                <w:sz w:val="20"/>
                <w:szCs w:val="20"/>
              </w:rPr>
            </w:pPr>
            <w:r>
              <w:rPr>
                <w:sz w:val="20"/>
                <w:szCs w:val="20"/>
              </w:rPr>
              <w:t xml:space="preserve">sous supervision  </w:t>
            </w:r>
            <w:sdt>
              <w:sdtPr>
                <w:rPr>
                  <w:sz w:val="20"/>
                  <w:szCs w:val="20"/>
                </w:rPr>
                <w:id w:val="125548630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3260" w:type="dxa"/>
            <w:tcBorders>
              <w:top w:val="single" w:sz="2" w:space="0" w:color="auto"/>
              <w:right w:val="single" w:sz="2" w:space="0" w:color="auto"/>
            </w:tcBorders>
          </w:tcPr>
          <w:p w14:paraId="36E20E2F" w14:textId="77777777" w:rsidR="00FC5911" w:rsidRDefault="00FC5911" w:rsidP="00FC5911">
            <w:pPr>
              <w:spacing w:before="60" w:after="60"/>
              <w:rPr>
                <w:sz w:val="20"/>
                <w:szCs w:val="20"/>
              </w:rPr>
            </w:pPr>
            <w:r>
              <w:rPr>
                <w:sz w:val="20"/>
                <w:szCs w:val="20"/>
              </w:rPr>
              <w:t>J’estime avoir exécuté ces tâches :</w:t>
            </w:r>
          </w:p>
          <w:p w14:paraId="1946E9FB" w14:textId="77777777" w:rsidR="00FC5911" w:rsidRDefault="00FC5911" w:rsidP="00FC5911">
            <w:pPr>
              <w:spacing w:before="60" w:after="60"/>
              <w:ind w:left="211"/>
              <w:rPr>
                <w:sz w:val="20"/>
                <w:szCs w:val="20"/>
              </w:rPr>
            </w:pPr>
            <w:r>
              <w:rPr>
                <w:sz w:val="20"/>
                <w:szCs w:val="20"/>
              </w:rPr>
              <w:t xml:space="preserve">facilement  </w:t>
            </w:r>
            <w:sdt>
              <w:sdtPr>
                <w:rPr>
                  <w:sz w:val="20"/>
                  <w:szCs w:val="20"/>
                </w:rPr>
                <w:id w:val="23775616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508B11E8" w14:textId="5A16955C" w:rsidR="00FC5911" w:rsidRDefault="00FC5911" w:rsidP="00FC5911">
            <w:pPr>
              <w:spacing w:before="60" w:after="60"/>
              <w:ind w:left="211"/>
              <w:rPr>
                <w:sz w:val="20"/>
                <w:szCs w:val="20"/>
              </w:rPr>
            </w:pPr>
            <w:r>
              <w:rPr>
                <w:sz w:val="20"/>
                <w:szCs w:val="20"/>
              </w:rPr>
              <w:t xml:space="preserve">difficilement </w:t>
            </w:r>
            <w:sdt>
              <w:sdtPr>
                <w:rPr>
                  <w:sz w:val="20"/>
                  <w:szCs w:val="20"/>
                </w:rPr>
                <w:id w:val="-1815024943"/>
                <w14:checkbox>
                  <w14:checked w14:val="1"/>
                  <w14:checkedState w14:val="2612" w14:font="MS Gothic"/>
                  <w14:uncheckedState w14:val="2610" w14:font="MS Gothic"/>
                </w14:checkbox>
              </w:sdtPr>
              <w:sdtContent>
                <w:r w:rsidR="00B67EFC">
                  <w:rPr>
                    <w:rFonts w:ascii="MS Gothic" w:eastAsia="MS Gothic" w:hAnsi="MS Gothic" w:hint="eastAsia"/>
                    <w:sz w:val="20"/>
                    <w:szCs w:val="20"/>
                  </w:rPr>
                  <w:t>☒</w:t>
                </w:r>
              </w:sdtContent>
            </w:sdt>
          </w:p>
          <w:p w14:paraId="023AD551" w14:textId="6EE3D3B0" w:rsidR="00FC5911" w:rsidRDefault="00FC5911" w:rsidP="00FC5911">
            <w:pPr>
              <w:spacing w:before="60" w:after="60"/>
              <w:rPr>
                <w:b/>
                <w:sz w:val="20"/>
                <w:szCs w:val="20"/>
              </w:rPr>
            </w:pPr>
            <w:r w:rsidRPr="00721FA2">
              <w:rPr>
                <w:b/>
                <w:sz w:val="20"/>
                <w:szCs w:val="20"/>
              </w:rPr>
              <w:t>Expliquez :</w:t>
            </w:r>
            <w:r w:rsidR="00B67EFC">
              <w:rPr>
                <w:b/>
                <w:sz w:val="20"/>
                <w:szCs w:val="20"/>
              </w:rPr>
              <w:t xml:space="preserve"> J’ai de la misère a sauvegarder une nouvelle entré de temps vu que le format des </w:t>
            </w:r>
            <w:r w:rsidR="00B67EFC">
              <w:rPr>
                <w:b/>
                <w:sz w:val="20"/>
                <w:szCs w:val="20"/>
              </w:rPr>
              <w:lastRenderedPageBreak/>
              <w:t>dates changent d’une requête à une autre</w:t>
            </w:r>
          </w:p>
          <w:p w14:paraId="26162459" w14:textId="77777777" w:rsidR="00FC5911" w:rsidRPr="00721FA2" w:rsidRDefault="00FC5911" w:rsidP="00FC5911">
            <w:pPr>
              <w:spacing w:before="60" w:after="60"/>
              <w:rPr>
                <w:b/>
                <w:sz w:val="20"/>
                <w:szCs w:val="20"/>
              </w:rPr>
            </w:pPr>
          </w:p>
        </w:tc>
      </w:tr>
    </w:tbl>
    <w:p w14:paraId="6F1B1DC8" w14:textId="77777777" w:rsidR="00B63547" w:rsidRDefault="00B63547">
      <w:r>
        <w:lastRenderedPageBreak/>
        <w:br w:type="page"/>
      </w:r>
    </w:p>
    <w:p w14:paraId="7E527E7C" w14:textId="77777777" w:rsidR="007A4050" w:rsidRDefault="007A4050"/>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35"/>
      </w:tblGrid>
      <w:tr w:rsidR="007A4050" w14:paraId="3B451158" w14:textId="77777777">
        <w:tc>
          <w:tcPr>
            <w:tcW w:w="13135" w:type="dxa"/>
          </w:tcPr>
          <w:p w14:paraId="3DCB4C90" w14:textId="77777777" w:rsidR="007A4050" w:rsidRPr="00C232B5" w:rsidRDefault="007A4050" w:rsidP="00C232B5">
            <w:pPr>
              <w:spacing w:before="120" w:after="120"/>
              <w:rPr>
                <w:szCs w:val="22"/>
              </w:rPr>
            </w:pPr>
            <w:r>
              <w:br w:type="page"/>
            </w:r>
            <w:r w:rsidRPr="00C232B5">
              <w:rPr>
                <w:b/>
                <w:bCs/>
                <w:szCs w:val="22"/>
                <w:u w:val="single"/>
              </w:rPr>
              <w:t>COMMENTAIRES</w:t>
            </w:r>
            <w:r w:rsidRPr="00C232B5">
              <w:rPr>
                <w:szCs w:val="22"/>
              </w:rPr>
              <w:t> :</w:t>
            </w:r>
          </w:p>
        </w:tc>
      </w:tr>
      <w:tr w:rsidR="007A4050" w14:paraId="7D1CE438" w14:textId="77777777">
        <w:trPr>
          <w:trHeight w:val="7251"/>
        </w:trPr>
        <w:tc>
          <w:tcPr>
            <w:tcW w:w="13135" w:type="dxa"/>
          </w:tcPr>
          <w:p w14:paraId="63B73F6C" w14:textId="77777777" w:rsidR="007A4050" w:rsidRDefault="007A4050" w:rsidP="000F769F">
            <w:r>
              <w:fldChar w:fldCharType="begin">
                <w:ffData>
                  <w:name w:val="Texte94"/>
                  <w:enabled/>
                  <w:calcOnExit w:val="0"/>
                  <w:textInput/>
                </w:ffData>
              </w:fldChar>
            </w:r>
            <w:bookmarkStart w:id="2" w:name="Texte9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p w14:paraId="08090601" w14:textId="77777777" w:rsidR="007A4050" w:rsidRDefault="007A4050" w:rsidP="000F769F">
            <w:r>
              <w:fldChar w:fldCharType="begin">
                <w:ffData>
                  <w:name w:val="Texte95"/>
                  <w:enabled/>
                  <w:calcOnExit w:val="0"/>
                  <w:textInput/>
                </w:ffData>
              </w:fldChar>
            </w:r>
            <w:bookmarkStart w:id="3" w:name="Texte9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p w14:paraId="5D37F9D3" w14:textId="77777777" w:rsidR="007A4050" w:rsidRDefault="007A4050" w:rsidP="000F769F">
            <w:r>
              <w:fldChar w:fldCharType="begin">
                <w:ffData>
                  <w:name w:val="Texte96"/>
                  <w:enabled/>
                  <w:calcOnExit w:val="0"/>
                  <w:textInput/>
                </w:ffData>
              </w:fldChar>
            </w:r>
            <w:bookmarkStart w:id="4" w:name="Texte9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14:paraId="47780CF6" w14:textId="77777777" w:rsidR="007A4050" w:rsidRDefault="007A4050" w:rsidP="000F769F">
            <w:r>
              <w:fldChar w:fldCharType="begin">
                <w:ffData>
                  <w:name w:val="Texte97"/>
                  <w:enabled/>
                  <w:calcOnExit w:val="0"/>
                  <w:textInput/>
                </w:ffData>
              </w:fldChar>
            </w:r>
            <w:bookmarkStart w:id="5" w:name="Texte9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p w14:paraId="63961620" w14:textId="77777777" w:rsidR="007A4050" w:rsidRDefault="007A4050" w:rsidP="000F769F">
            <w:r>
              <w:fldChar w:fldCharType="begin">
                <w:ffData>
                  <w:name w:val="Texte98"/>
                  <w:enabled/>
                  <w:calcOnExit w:val="0"/>
                  <w:textInput/>
                </w:ffData>
              </w:fldChar>
            </w:r>
            <w:bookmarkStart w:id="6" w:name="Texte9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p w14:paraId="0FDBC4E3" w14:textId="77777777" w:rsidR="007A4050" w:rsidRDefault="007A4050" w:rsidP="000F769F">
            <w:r>
              <w:fldChar w:fldCharType="begin">
                <w:ffData>
                  <w:name w:val="Texte99"/>
                  <w:enabled/>
                  <w:calcOnExit w:val="0"/>
                  <w:textInput/>
                </w:ffData>
              </w:fldChar>
            </w:r>
            <w:bookmarkStart w:id="7" w:name="Texte9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r>
    </w:tbl>
    <w:p w14:paraId="586C3B8B" w14:textId="77777777" w:rsidR="00DF0BF7" w:rsidRDefault="00DF0BF7"/>
    <w:sectPr w:rsidR="00DF0BF7" w:rsidSect="00624CEE">
      <w:pgSz w:w="15840" w:h="12240" w:orient="landscape"/>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19908" w14:textId="77777777" w:rsidR="00624CEE" w:rsidRDefault="00624CEE">
      <w:r>
        <w:separator/>
      </w:r>
    </w:p>
  </w:endnote>
  <w:endnote w:type="continuationSeparator" w:id="0">
    <w:p w14:paraId="76EED846" w14:textId="77777777" w:rsidR="00624CEE" w:rsidRDefault="00624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2B148" w14:textId="77777777" w:rsidR="00634B0D" w:rsidRDefault="00634B0D">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F87F7AA" w14:textId="77777777" w:rsidR="00634B0D" w:rsidRDefault="00634B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38D85C" w14:textId="77777777" w:rsidR="00634B0D" w:rsidRDefault="00634B0D">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AA410C">
      <w:rPr>
        <w:rStyle w:val="Numrodepage"/>
        <w:noProof/>
      </w:rPr>
      <w:t>8</w:t>
    </w:r>
    <w:r>
      <w:rPr>
        <w:rStyle w:val="Numrodepage"/>
      </w:rPr>
      <w:fldChar w:fldCharType="end"/>
    </w:r>
  </w:p>
  <w:p w14:paraId="53D10AA0" w14:textId="77777777" w:rsidR="00634B0D" w:rsidRDefault="00634B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06AE32" w14:textId="77777777" w:rsidR="00624CEE" w:rsidRDefault="00624CEE">
      <w:r>
        <w:separator/>
      </w:r>
    </w:p>
  </w:footnote>
  <w:footnote w:type="continuationSeparator" w:id="0">
    <w:p w14:paraId="6C83AD12" w14:textId="77777777" w:rsidR="00624CEE" w:rsidRDefault="00624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E5F2D"/>
    <w:multiLevelType w:val="hybridMultilevel"/>
    <w:tmpl w:val="0914999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09B647A8"/>
    <w:multiLevelType w:val="hybridMultilevel"/>
    <w:tmpl w:val="71B45F7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18175B78"/>
    <w:multiLevelType w:val="hybridMultilevel"/>
    <w:tmpl w:val="1CC405B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B066FE9"/>
    <w:multiLevelType w:val="hybridMultilevel"/>
    <w:tmpl w:val="2E108A6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26B76517"/>
    <w:multiLevelType w:val="hybridMultilevel"/>
    <w:tmpl w:val="BECAFD5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2D637551"/>
    <w:multiLevelType w:val="hybridMultilevel"/>
    <w:tmpl w:val="02A839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D9D2730"/>
    <w:multiLevelType w:val="hybridMultilevel"/>
    <w:tmpl w:val="B002D21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2F4F3126"/>
    <w:multiLevelType w:val="hybridMultilevel"/>
    <w:tmpl w:val="8500D38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31C34C23"/>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357C2598"/>
    <w:multiLevelType w:val="hybridMultilevel"/>
    <w:tmpl w:val="C4E87D4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36E81F3E"/>
    <w:multiLevelType w:val="hybridMultilevel"/>
    <w:tmpl w:val="9816E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1358"/>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3CBF36C2"/>
    <w:multiLevelType w:val="hybridMultilevel"/>
    <w:tmpl w:val="6D76A79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40B17BB2"/>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42E17F66"/>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42FB65E1"/>
    <w:multiLevelType w:val="hybridMultilevel"/>
    <w:tmpl w:val="65F852D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47107384"/>
    <w:multiLevelType w:val="hybridMultilevel"/>
    <w:tmpl w:val="D8827A2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4CBB6392"/>
    <w:multiLevelType w:val="hybridMultilevel"/>
    <w:tmpl w:val="E9725DD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CDC5D70"/>
    <w:multiLevelType w:val="hybridMultilevel"/>
    <w:tmpl w:val="B25E319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4D8B0D38"/>
    <w:multiLevelType w:val="hybridMultilevel"/>
    <w:tmpl w:val="86AACF2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4E8A57A2"/>
    <w:multiLevelType w:val="hybridMultilevel"/>
    <w:tmpl w:val="3C3AF71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1B7133B"/>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540B6F82"/>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5AD432B5"/>
    <w:multiLevelType w:val="hybridMultilevel"/>
    <w:tmpl w:val="EB6885C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5C974B93"/>
    <w:multiLevelType w:val="hybridMultilevel"/>
    <w:tmpl w:val="0C22C95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15:restartNumberingAfterBreak="0">
    <w:nsid w:val="6A435A7F"/>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6D5A6F90"/>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73D9211C"/>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15:restartNumberingAfterBreak="0">
    <w:nsid w:val="75A042C6"/>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9" w15:restartNumberingAfterBreak="0">
    <w:nsid w:val="774E4ED9"/>
    <w:multiLevelType w:val="hybridMultilevel"/>
    <w:tmpl w:val="42BED4C0"/>
    <w:lvl w:ilvl="0" w:tplc="BCC8EC82">
      <w:start w:val="1"/>
      <w:numFmt w:val="bullet"/>
      <w:lvlText w:val=""/>
      <w:lvlJc w:val="left"/>
      <w:pPr>
        <w:tabs>
          <w:tab w:val="num" w:pos="1068"/>
        </w:tabs>
        <w:ind w:left="1068" w:hanging="360"/>
      </w:pPr>
      <w:rPr>
        <w:rFonts w:ascii="Symbol" w:hAnsi="Symbol" w:hint="default"/>
      </w:rPr>
    </w:lvl>
    <w:lvl w:ilvl="1" w:tplc="040C0003" w:tentative="1">
      <w:start w:val="1"/>
      <w:numFmt w:val="bullet"/>
      <w:lvlText w:val="o"/>
      <w:lvlJc w:val="left"/>
      <w:pPr>
        <w:tabs>
          <w:tab w:val="num" w:pos="348"/>
        </w:tabs>
        <w:ind w:left="348" w:hanging="360"/>
      </w:pPr>
      <w:rPr>
        <w:rFonts w:ascii="Courier New" w:hAnsi="Courier New" w:hint="default"/>
      </w:rPr>
    </w:lvl>
    <w:lvl w:ilvl="2" w:tplc="040C0005" w:tentative="1">
      <w:start w:val="1"/>
      <w:numFmt w:val="bullet"/>
      <w:lvlText w:val=""/>
      <w:lvlJc w:val="left"/>
      <w:pPr>
        <w:tabs>
          <w:tab w:val="num" w:pos="1068"/>
        </w:tabs>
        <w:ind w:left="1068" w:hanging="360"/>
      </w:pPr>
      <w:rPr>
        <w:rFonts w:ascii="Wingdings" w:hAnsi="Wingdings" w:hint="default"/>
      </w:rPr>
    </w:lvl>
    <w:lvl w:ilvl="3" w:tplc="040C0001" w:tentative="1">
      <w:start w:val="1"/>
      <w:numFmt w:val="bullet"/>
      <w:lvlText w:val=""/>
      <w:lvlJc w:val="left"/>
      <w:pPr>
        <w:tabs>
          <w:tab w:val="num" w:pos="1788"/>
        </w:tabs>
        <w:ind w:left="1788" w:hanging="360"/>
      </w:pPr>
      <w:rPr>
        <w:rFonts w:ascii="Symbol" w:hAnsi="Symbol" w:hint="default"/>
      </w:rPr>
    </w:lvl>
    <w:lvl w:ilvl="4" w:tplc="040C0003" w:tentative="1">
      <w:start w:val="1"/>
      <w:numFmt w:val="bullet"/>
      <w:lvlText w:val="o"/>
      <w:lvlJc w:val="left"/>
      <w:pPr>
        <w:tabs>
          <w:tab w:val="num" w:pos="2508"/>
        </w:tabs>
        <w:ind w:left="2508" w:hanging="360"/>
      </w:pPr>
      <w:rPr>
        <w:rFonts w:ascii="Courier New" w:hAnsi="Courier New" w:hint="default"/>
      </w:rPr>
    </w:lvl>
    <w:lvl w:ilvl="5" w:tplc="040C0005" w:tentative="1">
      <w:start w:val="1"/>
      <w:numFmt w:val="bullet"/>
      <w:lvlText w:val=""/>
      <w:lvlJc w:val="left"/>
      <w:pPr>
        <w:tabs>
          <w:tab w:val="num" w:pos="3228"/>
        </w:tabs>
        <w:ind w:left="3228" w:hanging="360"/>
      </w:pPr>
      <w:rPr>
        <w:rFonts w:ascii="Wingdings" w:hAnsi="Wingdings" w:hint="default"/>
      </w:rPr>
    </w:lvl>
    <w:lvl w:ilvl="6" w:tplc="040C0001" w:tentative="1">
      <w:start w:val="1"/>
      <w:numFmt w:val="bullet"/>
      <w:lvlText w:val=""/>
      <w:lvlJc w:val="left"/>
      <w:pPr>
        <w:tabs>
          <w:tab w:val="num" w:pos="3948"/>
        </w:tabs>
        <w:ind w:left="3948" w:hanging="360"/>
      </w:pPr>
      <w:rPr>
        <w:rFonts w:ascii="Symbol" w:hAnsi="Symbol" w:hint="default"/>
      </w:rPr>
    </w:lvl>
    <w:lvl w:ilvl="7" w:tplc="040C0003" w:tentative="1">
      <w:start w:val="1"/>
      <w:numFmt w:val="bullet"/>
      <w:lvlText w:val="o"/>
      <w:lvlJc w:val="left"/>
      <w:pPr>
        <w:tabs>
          <w:tab w:val="num" w:pos="4668"/>
        </w:tabs>
        <w:ind w:left="4668" w:hanging="360"/>
      </w:pPr>
      <w:rPr>
        <w:rFonts w:ascii="Courier New" w:hAnsi="Courier New" w:hint="default"/>
      </w:rPr>
    </w:lvl>
    <w:lvl w:ilvl="8" w:tplc="040C0005" w:tentative="1">
      <w:start w:val="1"/>
      <w:numFmt w:val="bullet"/>
      <w:lvlText w:val=""/>
      <w:lvlJc w:val="left"/>
      <w:pPr>
        <w:tabs>
          <w:tab w:val="num" w:pos="5388"/>
        </w:tabs>
        <w:ind w:left="5388" w:hanging="360"/>
      </w:pPr>
      <w:rPr>
        <w:rFonts w:ascii="Wingdings" w:hAnsi="Wingdings" w:hint="default"/>
      </w:rPr>
    </w:lvl>
  </w:abstractNum>
  <w:abstractNum w:abstractNumId="30" w15:restartNumberingAfterBreak="0">
    <w:nsid w:val="7E31727E"/>
    <w:multiLevelType w:val="hybridMultilevel"/>
    <w:tmpl w:val="DBF6EAD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1729841222">
    <w:abstractNumId w:val="29"/>
  </w:num>
  <w:num w:numId="2" w16cid:durableId="56326245">
    <w:abstractNumId w:val="20"/>
  </w:num>
  <w:num w:numId="3" w16cid:durableId="900867729">
    <w:abstractNumId w:val="6"/>
  </w:num>
  <w:num w:numId="4" w16cid:durableId="1185247358">
    <w:abstractNumId w:val="17"/>
  </w:num>
  <w:num w:numId="5" w16cid:durableId="382410059">
    <w:abstractNumId w:val="27"/>
  </w:num>
  <w:num w:numId="6" w16cid:durableId="1445613197">
    <w:abstractNumId w:val="16"/>
  </w:num>
  <w:num w:numId="7" w16cid:durableId="1478570972">
    <w:abstractNumId w:val="15"/>
  </w:num>
  <w:num w:numId="8" w16cid:durableId="73668044">
    <w:abstractNumId w:val="12"/>
  </w:num>
  <w:num w:numId="9" w16cid:durableId="1832793405">
    <w:abstractNumId w:val="2"/>
  </w:num>
  <w:num w:numId="10" w16cid:durableId="249776835">
    <w:abstractNumId w:val="23"/>
  </w:num>
  <w:num w:numId="11" w16cid:durableId="154809152">
    <w:abstractNumId w:val="4"/>
  </w:num>
  <w:num w:numId="12" w16cid:durableId="743988090">
    <w:abstractNumId w:val="24"/>
  </w:num>
  <w:num w:numId="13" w16cid:durableId="833449758">
    <w:abstractNumId w:val="19"/>
  </w:num>
  <w:num w:numId="14" w16cid:durableId="229854460">
    <w:abstractNumId w:val="1"/>
  </w:num>
  <w:num w:numId="15" w16cid:durableId="497964422">
    <w:abstractNumId w:val="7"/>
  </w:num>
  <w:num w:numId="16" w16cid:durableId="831795465">
    <w:abstractNumId w:val="18"/>
  </w:num>
  <w:num w:numId="17" w16cid:durableId="1678271491">
    <w:abstractNumId w:val="9"/>
  </w:num>
  <w:num w:numId="18" w16cid:durableId="558396345">
    <w:abstractNumId w:val="0"/>
  </w:num>
  <w:num w:numId="19" w16cid:durableId="1936206603">
    <w:abstractNumId w:val="3"/>
  </w:num>
  <w:num w:numId="20" w16cid:durableId="1361542570">
    <w:abstractNumId w:val="30"/>
  </w:num>
  <w:num w:numId="21" w16cid:durableId="447285008">
    <w:abstractNumId w:val="8"/>
  </w:num>
  <w:num w:numId="22" w16cid:durableId="1094938730">
    <w:abstractNumId w:val="25"/>
  </w:num>
  <w:num w:numId="23" w16cid:durableId="10108072">
    <w:abstractNumId w:val="14"/>
  </w:num>
  <w:num w:numId="24" w16cid:durableId="952130030">
    <w:abstractNumId w:val="28"/>
  </w:num>
  <w:num w:numId="25" w16cid:durableId="1423650327">
    <w:abstractNumId w:val="13"/>
  </w:num>
  <w:num w:numId="26" w16cid:durableId="849219762">
    <w:abstractNumId w:val="21"/>
  </w:num>
  <w:num w:numId="27" w16cid:durableId="766459458">
    <w:abstractNumId w:val="22"/>
  </w:num>
  <w:num w:numId="28" w16cid:durableId="452942325">
    <w:abstractNumId w:val="11"/>
  </w:num>
  <w:num w:numId="29" w16cid:durableId="1077436914">
    <w:abstractNumId w:val="26"/>
  </w:num>
  <w:num w:numId="30" w16cid:durableId="1581720611">
    <w:abstractNumId w:val="5"/>
  </w:num>
  <w:num w:numId="31" w16cid:durableId="1295913452">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65"/>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47C"/>
    <w:rsid w:val="0001247C"/>
    <w:rsid w:val="00015C47"/>
    <w:rsid w:val="00054613"/>
    <w:rsid w:val="00071056"/>
    <w:rsid w:val="000A7A27"/>
    <w:rsid w:val="000E3F27"/>
    <w:rsid w:val="000F769F"/>
    <w:rsid w:val="0010087D"/>
    <w:rsid w:val="00106EF4"/>
    <w:rsid w:val="00132566"/>
    <w:rsid w:val="00143BFB"/>
    <w:rsid w:val="001721C5"/>
    <w:rsid w:val="001E64F5"/>
    <w:rsid w:val="001F4863"/>
    <w:rsid w:val="001F4BFF"/>
    <w:rsid w:val="003123BF"/>
    <w:rsid w:val="003715F7"/>
    <w:rsid w:val="00384A1B"/>
    <w:rsid w:val="003C0BEF"/>
    <w:rsid w:val="003D2E9D"/>
    <w:rsid w:val="00454F45"/>
    <w:rsid w:val="00492890"/>
    <w:rsid w:val="004A64C4"/>
    <w:rsid w:val="004B15DE"/>
    <w:rsid w:val="004B2BCE"/>
    <w:rsid w:val="004E7E01"/>
    <w:rsid w:val="00573E46"/>
    <w:rsid w:val="00585A9F"/>
    <w:rsid w:val="005C0062"/>
    <w:rsid w:val="005F0F2D"/>
    <w:rsid w:val="00624CEE"/>
    <w:rsid w:val="00634B0D"/>
    <w:rsid w:val="006619C3"/>
    <w:rsid w:val="00667052"/>
    <w:rsid w:val="006776CB"/>
    <w:rsid w:val="00684E00"/>
    <w:rsid w:val="006C2020"/>
    <w:rsid w:val="00721FA2"/>
    <w:rsid w:val="007535DD"/>
    <w:rsid w:val="00773F99"/>
    <w:rsid w:val="007A4050"/>
    <w:rsid w:val="00837257"/>
    <w:rsid w:val="00891DE0"/>
    <w:rsid w:val="008E0799"/>
    <w:rsid w:val="0099353F"/>
    <w:rsid w:val="009B3B45"/>
    <w:rsid w:val="009B7F50"/>
    <w:rsid w:val="00A65AEE"/>
    <w:rsid w:val="00AA410C"/>
    <w:rsid w:val="00AB0E4A"/>
    <w:rsid w:val="00B63547"/>
    <w:rsid w:val="00B67EFC"/>
    <w:rsid w:val="00BF7E5F"/>
    <w:rsid w:val="00C01D2D"/>
    <w:rsid w:val="00C232B5"/>
    <w:rsid w:val="00C56226"/>
    <w:rsid w:val="00CC3EE5"/>
    <w:rsid w:val="00D152A4"/>
    <w:rsid w:val="00D503CF"/>
    <w:rsid w:val="00DF0BF7"/>
    <w:rsid w:val="00EF0861"/>
    <w:rsid w:val="00F11860"/>
    <w:rsid w:val="00F52669"/>
    <w:rsid w:val="00F74A6F"/>
    <w:rsid w:val="00F823E2"/>
    <w:rsid w:val="00FC591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8C17B"/>
  <w15:chartTrackingRefBased/>
  <w15:docId w15:val="{7AD4ED54-6807-4E78-9B13-413B1A76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5911"/>
    <w:rPr>
      <w:rFonts w:ascii="Arial" w:hAnsi="Arial"/>
      <w:sz w:val="22"/>
      <w:szCs w:val="24"/>
      <w:lang w:eastAsia="fr-FR"/>
    </w:rPr>
  </w:style>
  <w:style w:type="paragraph" w:styleId="Titre1">
    <w:name w:val="heading 1"/>
    <w:basedOn w:val="Normal"/>
    <w:next w:val="Normal"/>
    <w:qFormat/>
    <w:pPr>
      <w:keepNext/>
      <w:spacing w:before="120" w:after="120"/>
      <w:jc w:val="center"/>
      <w:outlineLvl w:val="0"/>
    </w:pPr>
    <w:rPr>
      <w:b/>
      <w:bCs/>
      <w:sz w:val="32"/>
    </w:rPr>
  </w:style>
  <w:style w:type="paragraph" w:styleId="Titre2">
    <w:name w:val="heading 2"/>
    <w:basedOn w:val="Normal"/>
    <w:next w:val="Normal"/>
    <w:qFormat/>
    <w:pPr>
      <w:keepNext/>
      <w:outlineLvl w:val="1"/>
    </w:pPr>
    <w:rPr>
      <w:b/>
      <w:bCs/>
      <w:u w:val="single"/>
    </w:rPr>
  </w:style>
  <w:style w:type="paragraph" w:styleId="Titre3">
    <w:name w:val="heading 3"/>
    <w:basedOn w:val="Normal"/>
    <w:next w:val="Normal"/>
    <w:qFormat/>
    <w:pPr>
      <w:keepNext/>
      <w:spacing w:before="120" w:after="120"/>
      <w:outlineLvl w:val="2"/>
    </w:pPr>
    <w:rPr>
      <w:b/>
      <w:bCs/>
    </w:rPr>
  </w:style>
  <w:style w:type="paragraph" w:styleId="Titre4">
    <w:name w:val="heading 4"/>
    <w:basedOn w:val="Normal"/>
    <w:next w:val="Normal"/>
    <w:qFormat/>
    <w:pPr>
      <w:keepNext/>
      <w:jc w:val="center"/>
      <w:outlineLvl w:val="3"/>
    </w:pPr>
    <w:rPr>
      <w:b/>
      <w:bCs/>
    </w:rPr>
  </w:style>
  <w:style w:type="paragraph" w:styleId="Titre5">
    <w:name w:val="heading 5"/>
    <w:basedOn w:val="Normal"/>
    <w:next w:val="Normal"/>
    <w:qFormat/>
    <w:pPr>
      <w:keepNext/>
      <w:jc w:val="center"/>
      <w:outlineLvl w:val="4"/>
    </w:pPr>
    <w:rPr>
      <w:b/>
      <w:bCs/>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320"/>
        <w:tab w:val="right" w:pos="8640"/>
      </w:tabs>
    </w:pPr>
  </w:style>
  <w:style w:type="character" w:styleId="Numrodepage">
    <w:name w:val="page number"/>
    <w:basedOn w:val="Policepardfaut"/>
  </w:style>
  <w:style w:type="paragraph" w:styleId="Textedebulles">
    <w:name w:val="Balloon Text"/>
    <w:basedOn w:val="Normal"/>
    <w:semiHidden/>
    <w:rsid w:val="00F52669"/>
    <w:rPr>
      <w:rFonts w:ascii="Tahoma" w:hAnsi="Tahoma" w:cs="Tahoma"/>
      <w:sz w:val="16"/>
      <w:szCs w:val="16"/>
    </w:rPr>
  </w:style>
  <w:style w:type="table" w:styleId="Grilledutableau">
    <w:name w:val="Table Grid"/>
    <w:basedOn w:val="TableauNormal"/>
    <w:rsid w:val="00C23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935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040062">
      <w:bodyDiv w:val="1"/>
      <w:marLeft w:val="0"/>
      <w:marRight w:val="0"/>
      <w:marTop w:val="0"/>
      <w:marBottom w:val="0"/>
      <w:divBdr>
        <w:top w:val="none" w:sz="0" w:space="0" w:color="auto"/>
        <w:left w:val="none" w:sz="0" w:space="0" w:color="auto"/>
        <w:bottom w:val="none" w:sz="0" w:space="0" w:color="auto"/>
        <w:right w:val="none" w:sz="0" w:space="0" w:color="auto"/>
      </w:divBdr>
    </w:div>
    <w:div w:id="1093235728">
      <w:bodyDiv w:val="1"/>
      <w:marLeft w:val="0"/>
      <w:marRight w:val="0"/>
      <w:marTop w:val="0"/>
      <w:marBottom w:val="0"/>
      <w:divBdr>
        <w:top w:val="none" w:sz="0" w:space="0" w:color="auto"/>
        <w:left w:val="none" w:sz="0" w:space="0" w:color="auto"/>
        <w:bottom w:val="none" w:sz="0" w:space="0" w:color="auto"/>
        <w:right w:val="none" w:sz="0" w:space="0" w:color="auto"/>
      </w:divBdr>
    </w:div>
    <w:div w:id="1262765383">
      <w:bodyDiv w:val="1"/>
      <w:marLeft w:val="0"/>
      <w:marRight w:val="0"/>
      <w:marTop w:val="0"/>
      <w:marBottom w:val="0"/>
      <w:divBdr>
        <w:top w:val="none" w:sz="0" w:space="0" w:color="auto"/>
        <w:left w:val="none" w:sz="0" w:space="0" w:color="auto"/>
        <w:bottom w:val="none" w:sz="0" w:space="0" w:color="auto"/>
        <w:right w:val="none" w:sz="0" w:space="0" w:color="auto"/>
      </w:divBdr>
    </w:div>
    <w:div w:id="1348091866">
      <w:bodyDiv w:val="1"/>
      <w:marLeft w:val="0"/>
      <w:marRight w:val="0"/>
      <w:marTop w:val="0"/>
      <w:marBottom w:val="0"/>
      <w:divBdr>
        <w:top w:val="none" w:sz="0" w:space="0" w:color="auto"/>
        <w:left w:val="none" w:sz="0" w:space="0" w:color="auto"/>
        <w:bottom w:val="none" w:sz="0" w:space="0" w:color="auto"/>
        <w:right w:val="none" w:sz="0" w:space="0" w:color="auto"/>
      </w:divBdr>
      <w:divsChild>
        <w:div w:id="1920169307">
          <w:marLeft w:val="0"/>
          <w:marRight w:val="0"/>
          <w:marTop w:val="0"/>
          <w:marBottom w:val="0"/>
          <w:divBdr>
            <w:top w:val="none" w:sz="0" w:space="0" w:color="auto"/>
            <w:left w:val="none" w:sz="0" w:space="0" w:color="auto"/>
            <w:bottom w:val="none" w:sz="0" w:space="0" w:color="auto"/>
            <w:right w:val="none" w:sz="0" w:space="0" w:color="auto"/>
          </w:divBdr>
        </w:div>
      </w:divsChild>
    </w:div>
    <w:div w:id="171666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ross\Local%20Settings\Temporary%20Internet%20Files\OLK128\PROJET%202%20(221-692-89)%20(2).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PROJET 2 (221-692-89) (2).dot</Template>
  <TotalTime>213</TotalTime>
  <Pages>10</Pages>
  <Words>2060</Words>
  <Characters>11745</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PROJET 2</vt:lpstr>
    </vt:vector>
  </TitlesOfParts>
  <Company>Collège André Laurendeau</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2</dc:title>
  <dc:subject/>
  <dc:creator>lross</dc:creator>
  <cp:keywords/>
  <dc:description/>
  <cp:lastModifiedBy>Archambault-Bouffard Christopher-William</cp:lastModifiedBy>
  <cp:revision>19</cp:revision>
  <cp:lastPrinted>2010-09-21T20:31:00Z</cp:lastPrinted>
  <dcterms:created xsi:type="dcterms:W3CDTF">2021-05-21T14:04:00Z</dcterms:created>
  <dcterms:modified xsi:type="dcterms:W3CDTF">2024-05-06T16:12:00Z</dcterms:modified>
</cp:coreProperties>
</file>